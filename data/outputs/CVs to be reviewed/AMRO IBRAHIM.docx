
<file path=[Content_Types].xml><?xml version="1.0" encoding="utf-8"?>
<Types xmlns="http://schemas.openxmlformats.org/package/2006/content-types">
  <Default Extension="png" ContentType="image/png"/>
  <Default Extension="svg" ContentType="image/svg+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14:paraId="745825F1" w14:textId="77777777" w:rsidTr="001B2ABD">
        <w:tc>
          <w:tcPr>
            <w:tcW w:w="3600" w:type="dxa"/>
          </w:tcPr>
          <w:p w14:paraId="10BA1256" w14:textId="484E7E53" w:rsidR="00046D28" w:rsidRDefault="00087A79" w:rsidP="00036450">
            <w:pPr>
              <w:pStyle w:val="Heading3"/>
            </w:pPr>
            <w:bookmarkStart w:id="0" w:name="_GoBack"/>
            <w:bookmarkEnd w:id="0"/>
            <w:r>
              <w:rPr>
                <w:noProof/>
                <w:lang w:eastAsia="en-US"/>
              </w:rPr>
              <w:drawing>
                <wp:anchor distT="0" distB="0" distL="114300" distR="114300" simplePos="0" relativeHeight="251658240" behindDoc="1" locked="0" layoutInCell="1" allowOverlap="1" wp14:anchorId="0F192C52" wp14:editId="7838E949">
                  <wp:simplePos x="0" y="0"/>
                  <wp:positionH relativeFrom="column">
                    <wp:posOffset>241300</wp:posOffset>
                  </wp:positionH>
                  <wp:positionV relativeFrom="paragraph">
                    <wp:posOffset>-140335</wp:posOffset>
                  </wp:positionV>
                  <wp:extent cx="3962400" cy="2228850"/>
                  <wp:effectExtent l="0" t="0" r="0" b="0"/>
                  <wp:wrapNone/>
                  <wp:docPr id="159766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6836" name="Picture 1597668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62400" cy="2228850"/>
                          </a:xfrm>
                          <a:prstGeom prst="rect">
                            <a:avLst/>
                          </a:prstGeom>
                        </pic:spPr>
                      </pic:pic>
                    </a:graphicData>
                  </a:graphic>
                </wp:anchor>
              </w:drawing>
            </w:r>
          </w:p>
          <w:p w14:paraId="56692C35" w14:textId="10A6F5D6" w:rsidR="00046D28" w:rsidRDefault="00046D28" w:rsidP="00036450">
            <w:pPr>
              <w:pStyle w:val="Heading3"/>
            </w:pPr>
          </w:p>
          <w:p w14:paraId="5B456494" w14:textId="798C1C15" w:rsidR="00046D28" w:rsidRDefault="00046D28" w:rsidP="00036450">
            <w:pPr>
              <w:pStyle w:val="Heading3"/>
            </w:pPr>
          </w:p>
          <w:p w14:paraId="2A59996E" w14:textId="77777777" w:rsidR="00046D28" w:rsidRDefault="00046D28" w:rsidP="00036450">
            <w:pPr>
              <w:pStyle w:val="Heading3"/>
            </w:pPr>
          </w:p>
          <w:p w14:paraId="1F04DAAE" w14:textId="5F3E3ADB" w:rsidR="00CE4882" w:rsidRDefault="00CE4882" w:rsidP="00CE4882"/>
          <w:p w14:paraId="543931DE" w14:textId="77777777" w:rsidR="00CE4882" w:rsidRPr="00CE4882" w:rsidRDefault="00CE4882" w:rsidP="00CE4882"/>
          <w:p w14:paraId="5B04E00F" w14:textId="77777777" w:rsidR="00046D28" w:rsidRDefault="00046D28" w:rsidP="00036450">
            <w:pPr>
              <w:pStyle w:val="Heading3"/>
            </w:pPr>
          </w:p>
          <w:sdt>
            <w:sdtPr>
              <w:id w:val="-1711873194"/>
              <w:placeholder>
                <w:docPart w:val="92A8FEED037844558D758187012B3A60"/>
              </w:placeholder>
              <w:temporary/>
              <w:showingPlcHdr/>
              <w15:appearance w15:val="hidden"/>
            </w:sdtPr>
            <w:sdtEndPr/>
            <w:sdtContent>
              <w:p w14:paraId="690894E3" w14:textId="4A5FDF43" w:rsidR="001B2ABD" w:rsidRDefault="00036450" w:rsidP="00036450">
                <w:pPr>
                  <w:pStyle w:val="Heading3"/>
                </w:pPr>
                <w:r w:rsidRPr="00D5459D">
                  <w:t>Profile</w:t>
                </w:r>
              </w:p>
            </w:sdtContent>
          </w:sdt>
          <w:p w14:paraId="4883AF13" w14:textId="02FCE345" w:rsidR="00046D28" w:rsidRPr="00046D28" w:rsidRDefault="00046D28" w:rsidP="00046D28">
            <w:pPr>
              <w:pStyle w:val="Heading3"/>
              <w:rPr>
                <w:rFonts w:asciiTheme="minorHAnsi" w:eastAsiaTheme="minorEastAsia" w:hAnsiTheme="minorHAnsi" w:cstheme="minorBidi"/>
                <w:b w:val="0"/>
                <w:caps w:val="0"/>
                <w:color w:val="auto"/>
                <w:sz w:val="18"/>
                <w:szCs w:val="22"/>
              </w:rPr>
            </w:pPr>
            <w:r w:rsidRPr="00046D28">
              <w:rPr>
                <w:rFonts w:asciiTheme="minorHAnsi" w:eastAsiaTheme="minorEastAsia" w:hAnsiTheme="minorHAnsi" w:cstheme="minorBidi"/>
                <w:b w:val="0"/>
                <w:caps w:val="0"/>
                <w:color w:val="auto"/>
                <w:sz w:val="18"/>
                <w:szCs w:val="22"/>
              </w:rPr>
              <w:t>Results-oriented and seasoned High Voltage Substation Project Manager with a proven track record of successfully overseeing complex projects from inception to completion. Possessing a solid background in electrical engineering and project management, I bring a wealth of experience in leading cross-functional teams, ensuring the timely and cost-effective delivery of high-quality projects.</w:t>
            </w:r>
          </w:p>
          <w:p w14:paraId="2997E837" w14:textId="27870CA5" w:rsidR="00036450" w:rsidRDefault="00046D28" w:rsidP="00046D28">
            <w:r w:rsidRPr="00046D28">
              <w:t>Throughout my career, I have demonstrated a keen ability to manage all phases of project lifecycles, including feasibility studies, design, procurement, construction, and commissioning. My expertise lies in coordinating with diverse stakeholders, including engineers, contractors, and regulatory agencies, to ensure compliance with industry standards and project specifications.</w:t>
            </w:r>
          </w:p>
          <w:p w14:paraId="43B44213" w14:textId="77777777" w:rsidR="00036450" w:rsidRDefault="00036450" w:rsidP="00036450"/>
          <w:sdt>
            <w:sdtPr>
              <w:id w:val="-1954003311"/>
              <w:placeholder>
                <w:docPart w:val="F7DB444611484F54AB07E412A33FDDA5"/>
              </w:placeholder>
              <w:temporary/>
              <w:showingPlcHdr/>
              <w15:appearance w15:val="hidden"/>
            </w:sdtPr>
            <w:sdtEndPr/>
            <w:sdtContent>
              <w:p w14:paraId="7557A04D" w14:textId="77777777" w:rsidR="00036450" w:rsidRPr="00CB0055" w:rsidRDefault="00CB0055" w:rsidP="00CB0055">
                <w:pPr>
                  <w:pStyle w:val="Heading3"/>
                </w:pPr>
                <w:r w:rsidRPr="00CB0055">
                  <w:t>Contact</w:t>
                </w:r>
              </w:p>
            </w:sdtContent>
          </w:sdt>
          <w:sdt>
            <w:sdtPr>
              <w:id w:val="1111563247"/>
              <w:placeholder>
                <w:docPart w:val="B0F5ACDFF4E34CB48174484930489A1C"/>
              </w:placeholder>
              <w:temporary/>
              <w:showingPlcHdr/>
              <w15:appearance w15:val="hidden"/>
            </w:sdtPr>
            <w:sdtEndPr/>
            <w:sdtContent>
              <w:p w14:paraId="3DAD9C2A" w14:textId="77777777" w:rsidR="004D3011" w:rsidRDefault="004D3011" w:rsidP="004D3011">
                <w:r w:rsidRPr="004D3011">
                  <w:t>PHONE:</w:t>
                </w:r>
              </w:p>
            </w:sdtContent>
          </w:sdt>
          <w:p w14:paraId="484CCA34" w14:textId="3D520E08" w:rsidR="004D3011" w:rsidRDefault="00AD0654" w:rsidP="004D3011">
            <w:r w:rsidRPr="00AD0654">
              <w:t>01065968500</w:t>
            </w:r>
          </w:p>
          <w:p w14:paraId="44F609A7" w14:textId="77777777" w:rsidR="004D3011" w:rsidRPr="004D3011" w:rsidRDefault="004D3011" w:rsidP="004D3011"/>
          <w:p w14:paraId="34FEAD29" w14:textId="77777777" w:rsidR="004D3011" w:rsidRDefault="004D3011" w:rsidP="004D3011"/>
          <w:sdt>
            <w:sdtPr>
              <w:id w:val="-240260293"/>
              <w:placeholder>
                <w:docPart w:val="B0775ACF69C24087B75BDD21128C09DD"/>
              </w:placeholder>
              <w:temporary/>
              <w:showingPlcHdr/>
              <w15:appearance w15:val="hidden"/>
            </w:sdtPr>
            <w:sdtEndPr/>
            <w:sdtContent>
              <w:p w14:paraId="2945D9C2" w14:textId="77777777" w:rsidR="004D3011" w:rsidRDefault="004D3011" w:rsidP="004D3011">
                <w:r w:rsidRPr="004D3011">
                  <w:t>EMAIL:</w:t>
                </w:r>
              </w:p>
            </w:sdtContent>
          </w:sdt>
          <w:p w14:paraId="5E03CC86" w14:textId="78F953D8" w:rsidR="004D3011" w:rsidRDefault="00AD0654" w:rsidP="004D3011">
            <w:r w:rsidRPr="00AD0654">
              <w:t>Amrhassan23122312@gmail.com</w:t>
            </w:r>
          </w:p>
          <w:p w14:paraId="52CA1DC6" w14:textId="1E7296EC" w:rsidR="004D3011" w:rsidRPr="004D3011" w:rsidRDefault="004D3011" w:rsidP="004D3011"/>
        </w:tc>
        <w:tc>
          <w:tcPr>
            <w:tcW w:w="720" w:type="dxa"/>
          </w:tcPr>
          <w:p w14:paraId="2EE520C1" w14:textId="0086A402" w:rsidR="001B2ABD" w:rsidRDefault="001B2ABD" w:rsidP="000C45FF">
            <w:pPr>
              <w:tabs>
                <w:tab w:val="left" w:pos="990"/>
              </w:tabs>
            </w:pPr>
          </w:p>
        </w:tc>
        <w:tc>
          <w:tcPr>
            <w:tcW w:w="6470" w:type="dxa"/>
          </w:tcPr>
          <w:p w14:paraId="608BBA60" w14:textId="0B438896" w:rsidR="00046D28" w:rsidRDefault="00046D28" w:rsidP="00036450">
            <w:pPr>
              <w:pStyle w:val="Heading2"/>
            </w:pPr>
          </w:p>
          <w:p w14:paraId="3F68A133" w14:textId="5746669A" w:rsidR="00046D28" w:rsidRPr="00E9302E" w:rsidRDefault="00087A79" w:rsidP="00036450">
            <w:pPr>
              <w:pStyle w:val="Heading2"/>
              <w:rPr>
                <w:rFonts w:ascii="Calisto MT" w:hAnsi="Calisto MT" w:cstheme="minorBidi"/>
                <w:b w:val="0"/>
                <w:bCs w:val="0"/>
                <w:sz w:val="32"/>
                <w:szCs w:val="36"/>
              </w:rPr>
            </w:pPr>
            <w:r w:rsidRPr="00E9302E">
              <w:rPr>
                <w:rFonts w:ascii="Calisto MT" w:hAnsi="Calisto MT" w:cstheme="minorBidi"/>
                <w:b w:val="0"/>
                <w:bCs w:val="0"/>
                <w:sz w:val="32"/>
                <w:szCs w:val="36"/>
              </w:rPr>
              <w:t>AMRO IBRAHIM ABDELHADI</w:t>
            </w:r>
          </w:p>
          <w:p w14:paraId="2155AD11" w14:textId="239FA9E6" w:rsidR="00046D28" w:rsidRDefault="00046D28" w:rsidP="00036450">
            <w:pPr>
              <w:pStyle w:val="Heading2"/>
            </w:pPr>
          </w:p>
          <w:p w14:paraId="35B3B190" w14:textId="6591E5A6" w:rsidR="00046D28" w:rsidRPr="00087A79" w:rsidRDefault="00087A79" w:rsidP="00036450">
            <w:pPr>
              <w:pStyle w:val="Heading2"/>
              <w:rPr>
                <w:b w:val="0"/>
                <w:bCs w:val="0"/>
                <w:sz w:val="32"/>
                <w:szCs w:val="36"/>
              </w:rPr>
            </w:pPr>
            <w:r w:rsidRPr="00087A79">
              <w:rPr>
                <w:b w:val="0"/>
                <w:bCs w:val="0"/>
                <w:sz w:val="32"/>
                <w:szCs w:val="36"/>
              </w:rPr>
              <w:t>Project Manager</w:t>
            </w:r>
          </w:p>
          <w:p w14:paraId="7258BF1E" w14:textId="56D7F22C" w:rsidR="00046D28" w:rsidRDefault="00046D28" w:rsidP="00036450">
            <w:pPr>
              <w:pStyle w:val="Heading2"/>
            </w:pPr>
          </w:p>
          <w:p w14:paraId="55BA9F6B" w14:textId="77777777" w:rsidR="00046D28" w:rsidRDefault="00046D28" w:rsidP="00036450">
            <w:pPr>
              <w:pStyle w:val="Heading2"/>
            </w:pPr>
          </w:p>
          <w:p w14:paraId="7607E9B1" w14:textId="77777777" w:rsidR="00046D28" w:rsidRDefault="00046D28" w:rsidP="00036450">
            <w:pPr>
              <w:pStyle w:val="Heading2"/>
            </w:pPr>
          </w:p>
          <w:sdt>
            <w:sdtPr>
              <w:id w:val="1049110328"/>
              <w:placeholder>
                <w:docPart w:val="49FFB9BB3AAE430BBBD1F0848C1B04B9"/>
              </w:placeholder>
              <w:temporary/>
              <w:showingPlcHdr/>
              <w15:appearance w15:val="hidden"/>
            </w:sdtPr>
            <w:sdtEndPr/>
            <w:sdtContent>
              <w:p w14:paraId="27264E34" w14:textId="7382A52F" w:rsidR="001B2ABD" w:rsidRDefault="00E25A26" w:rsidP="00036450">
                <w:pPr>
                  <w:pStyle w:val="Heading2"/>
                </w:pPr>
                <w:r w:rsidRPr="00036450">
                  <w:t>EDUCATION</w:t>
                </w:r>
              </w:p>
            </w:sdtContent>
          </w:sdt>
          <w:p w14:paraId="4F7E45E1" w14:textId="2CB64B63" w:rsidR="00E9302E" w:rsidRDefault="00E9302E" w:rsidP="00B359E4">
            <w:pPr>
              <w:pStyle w:val="Date"/>
              <w:rPr>
                <w:b/>
              </w:rPr>
            </w:pPr>
            <w:r w:rsidRPr="00E9302E">
              <w:rPr>
                <w:b/>
              </w:rPr>
              <w:tab/>
              <w:t xml:space="preserve">ELMANSOURA University </w:t>
            </w:r>
            <w:r>
              <w:rPr>
                <w:b/>
              </w:rPr>
              <w:t xml:space="preserve">- </w:t>
            </w:r>
            <w:r w:rsidRPr="00E9302E">
              <w:rPr>
                <w:b/>
              </w:rPr>
              <w:t>Faculty of Engineering</w:t>
            </w:r>
          </w:p>
          <w:p w14:paraId="3421798F" w14:textId="77777777" w:rsidR="00890ED0" w:rsidRPr="00B359E4" w:rsidRDefault="00AD0654" w:rsidP="00890ED0">
            <w:pPr>
              <w:pStyle w:val="Date"/>
            </w:pPr>
            <w:r w:rsidRPr="00AD0654">
              <w:tab/>
              <w:t>Bachelor of</w:t>
            </w:r>
            <w:r>
              <w:t xml:space="preserve"> Electrical E</w:t>
            </w:r>
            <w:r w:rsidRPr="00AD0654">
              <w:t>ngineering</w:t>
            </w:r>
            <w:r w:rsidR="00890ED0">
              <w:t xml:space="preserve"> - 1998</w:t>
            </w:r>
          </w:p>
          <w:p w14:paraId="61B36973" w14:textId="076853B1" w:rsidR="00036450" w:rsidRDefault="00036450" w:rsidP="00036450"/>
          <w:sdt>
            <w:sdtPr>
              <w:id w:val="1001553383"/>
              <w:placeholder>
                <w:docPart w:val="105A48E025EB45C88F9DA20C5C01FE01"/>
              </w:placeholder>
              <w:temporary/>
              <w:showingPlcHdr/>
              <w15:appearance w15:val="hidden"/>
            </w:sdtPr>
            <w:sdtEndPr/>
            <w:sdtContent>
              <w:p w14:paraId="3AE13F43" w14:textId="77777777" w:rsidR="00036450" w:rsidRDefault="00036450" w:rsidP="00036450">
                <w:pPr>
                  <w:pStyle w:val="Heading2"/>
                </w:pPr>
                <w:r w:rsidRPr="00036450">
                  <w:t>WORK EXPERIENCE</w:t>
                </w:r>
              </w:p>
            </w:sdtContent>
          </w:sdt>
          <w:p w14:paraId="6E44C90D" w14:textId="2C516584" w:rsidR="00036450" w:rsidRPr="00AD0654" w:rsidRDefault="00AD0654" w:rsidP="00B359E4">
            <w:pPr>
              <w:pStyle w:val="Heading4"/>
              <w:rPr>
                <w:bCs/>
                <w:color w:val="0070C0"/>
                <w:sz w:val="22"/>
                <w:szCs w:val="28"/>
              </w:rPr>
            </w:pPr>
            <w:r w:rsidRPr="00AD0654">
              <w:rPr>
                <w:color w:val="0070C0"/>
                <w:sz w:val="22"/>
                <w:szCs w:val="28"/>
              </w:rPr>
              <w:t xml:space="preserve">EETC Delta Zone </w:t>
            </w:r>
            <w:r w:rsidR="00890ED0">
              <w:rPr>
                <w:color w:val="0070C0"/>
                <w:sz w:val="22"/>
                <w:szCs w:val="28"/>
              </w:rPr>
              <w:t>–</w:t>
            </w:r>
            <w:r w:rsidRPr="00AD0654">
              <w:rPr>
                <w:color w:val="0070C0"/>
                <w:sz w:val="22"/>
                <w:szCs w:val="28"/>
              </w:rPr>
              <w:t xml:space="preserve"> </w:t>
            </w:r>
            <w:r w:rsidR="00890ED0">
              <w:rPr>
                <w:color w:val="0070C0"/>
                <w:sz w:val="22"/>
                <w:szCs w:val="28"/>
              </w:rPr>
              <w:t xml:space="preserve">Projects </w:t>
            </w:r>
            <w:r w:rsidRPr="00AD0654">
              <w:rPr>
                <w:color w:val="0070C0"/>
                <w:sz w:val="22"/>
                <w:szCs w:val="28"/>
              </w:rPr>
              <w:t>General Manager</w:t>
            </w:r>
          </w:p>
          <w:p w14:paraId="5FE1DE26" w14:textId="04516AB9" w:rsidR="00036450" w:rsidRPr="00CC6A4B" w:rsidRDefault="00AD0654" w:rsidP="00B359E4">
            <w:pPr>
              <w:pStyle w:val="Date"/>
              <w:rPr>
                <w:b/>
                <w:bCs/>
                <w:sz w:val="20"/>
                <w:szCs w:val="24"/>
              </w:rPr>
            </w:pPr>
            <w:r w:rsidRPr="00CC6A4B">
              <w:rPr>
                <w:b/>
                <w:bCs/>
                <w:sz w:val="20"/>
                <w:szCs w:val="24"/>
              </w:rPr>
              <w:t>July 202</w:t>
            </w:r>
            <w:r w:rsidR="00CC6A4B">
              <w:rPr>
                <w:b/>
                <w:bCs/>
                <w:sz w:val="20"/>
                <w:szCs w:val="24"/>
              </w:rPr>
              <w:t>0</w:t>
            </w:r>
            <w:r w:rsidRPr="00CC6A4B">
              <w:rPr>
                <w:b/>
                <w:bCs/>
                <w:sz w:val="20"/>
                <w:szCs w:val="24"/>
              </w:rPr>
              <w:t xml:space="preserve"> to Now</w:t>
            </w:r>
          </w:p>
          <w:p w14:paraId="346FE675" w14:textId="77777777" w:rsidR="00CC6A4B" w:rsidRDefault="00CC6A4B" w:rsidP="00CC6A4B">
            <w:pPr>
              <w:pStyle w:val="Date"/>
            </w:pPr>
            <w:r>
              <w:t>Develop and implement comprehensive project plans, ensuring alignment with organizational goals and objectives.</w:t>
            </w:r>
          </w:p>
          <w:p w14:paraId="43E8E554" w14:textId="77777777" w:rsidR="00CC6A4B" w:rsidRDefault="00CC6A4B" w:rsidP="00CC6A4B">
            <w:pPr>
              <w:pStyle w:val="Date"/>
            </w:pPr>
            <w:r>
              <w:t>Execute projects in accordance with established timelines, budgets, and quality standards.</w:t>
            </w:r>
          </w:p>
          <w:p w14:paraId="58B2A4A6" w14:textId="77777777" w:rsidR="00CC6A4B" w:rsidRDefault="00CC6A4B" w:rsidP="00CC6A4B">
            <w:pPr>
              <w:pStyle w:val="Date"/>
            </w:pPr>
            <w:r>
              <w:t>Collaborate with cross-functional teams to ensure seamless project integration.</w:t>
            </w:r>
          </w:p>
          <w:p w14:paraId="72D8434C" w14:textId="77777777" w:rsidR="00CC6A4B" w:rsidRDefault="00CC6A4B" w:rsidP="00CC6A4B">
            <w:pPr>
              <w:pStyle w:val="Date"/>
            </w:pPr>
            <w:r>
              <w:t>Provide strong leadership to project teams, fostering a collaborative and results-driven work environment.</w:t>
            </w:r>
          </w:p>
          <w:p w14:paraId="6D9AAB39" w14:textId="6295A188" w:rsidR="00CC6A4B" w:rsidRDefault="00CC6A4B" w:rsidP="00CC6A4B">
            <w:pPr>
              <w:pStyle w:val="Date"/>
            </w:pPr>
            <w:r>
              <w:t xml:space="preserve">Effectively manage and motivate team members to achieve project </w:t>
            </w:r>
          </w:p>
          <w:p w14:paraId="61A7AA35" w14:textId="77777777" w:rsidR="00CC6A4B" w:rsidRDefault="00CC6A4B" w:rsidP="00CC6A4B">
            <w:pPr>
              <w:pStyle w:val="Date"/>
            </w:pPr>
            <w:r>
              <w:t>Conduct regular performance assessments and provide constructive feedback to enhance team capabilities.</w:t>
            </w:r>
          </w:p>
          <w:p w14:paraId="2DB44001" w14:textId="77777777" w:rsidR="00CC6A4B" w:rsidRDefault="00CC6A4B" w:rsidP="00CC6A4B">
            <w:pPr>
              <w:pStyle w:val="Date"/>
            </w:pPr>
            <w:r>
              <w:t>Build and maintain strong relationships with internal and external stakeholders.</w:t>
            </w:r>
          </w:p>
          <w:p w14:paraId="77083256" w14:textId="77777777" w:rsidR="00CC6A4B" w:rsidRDefault="00CC6A4B" w:rsidP="00CC6A4B">
            <w:pPr>
              <w:pStyle w:val="Date"/>
            </w:pPr>
            <w:r>
              <w:t>Communicate project status, issues, and risks to key stakeholders in a clear and concise manner.</w:t>
            </w:r>
          </w:p>
          <w:p w14:paraId="1080147E" w14:textId="77777777" w:rsidR="00CC6A4B" w:rsidRDefault="00CC6A4B" w:rsidP="00CC6A4B">
            <w:pPr>
              <w:pStyle w:val="Date"/>
            </w:pPr>
            <w:r>
              <w:t>Address stakeholder concerns and ensure alignment with project objectives.</w:t>
            </w:r>
          </w:p>
          <w:p w14:paraId="44706BC7" w14:textId="77777777" w:rsidR="00CC6A4B" w:rsidRDefault="00CC6A4B" w:rsidP="00CC6A4B">
            <w:pPr>
              <w:pStyle w:val="Date"/>
            </w:pPr>
            <w:r>
              <w:t>Implement and enforce quality assurance processes throughout project lifecycles.</w:t>
            </w:r>
          </w:p>
          <w:p w14:paraId="27E38BA9" w14:textId="77777777" w:rsidR="00CC6A4B" w:rsidRDefault="00CC6A4B" w:rsidP="00CC6A4B">
            <w:pPr>
              <w:pStyle w:val="Date"/>
            </w:pPr>
            <w:r>
              <w:t>Prioritize and uphold safety standards to ensure a secure working environment for all project stakeholders.</w:t>
            </w:r>
          </w:p>
          <w:p w14:paraId="3E6DB4AF" w14:textId="77777777" w:rsidR="00CC6A4B" w:rsidRDefault="00CC6A4B" w:rsidP="00CC6A4B">
            <w:pPr>
              <w:pStyle w:val="Date"/>
            </w:pPr>
            <w:r>
              <w:t>Identify potential risks and proactively implement risk mitigation strategies.</w:t>
            </w:r>
          </w:p>
          <w:p w14:paraId="5E81C470" w14:textId="11B9770B" w:rsidR="004D3011" w:rsidRDefault="00CC6A4B" w:rsidP="00CC6A4B">
            <w:r>
              <w:t>Develop contingency plans to address unforeseen challenges and maintain project continuity.</w:t>
            </w:r>
          </w:p>
          <w:p w14:paraId="635739A7" w14:textId="77777777" w:rsidR="00CC6A4B" w:rsidRDefault="00CC6A4B" w:rsidP="00CC6A4B"/>
          <w:p w14:paraId="5B5B7E40" w14:textId="77777777" w:rsidR="004D3011" w:rsidRDefault="004D3011" w:rsidP="00036450"/>
          <w:p w14:paraId="3E117AE1" w14:textId="77777777" w:rsidR="00CC6A4B" w:rsidRDefault="00CC6A4B" w:rsidP="00036450"/>
          <w:p w14:paraId="0EABE770" w14:textId="77777777" w:rsidR="00CC6A4B" w:rsidRDefault="00CC6A4B" w:rsidP="00036450"/>
          <w:p w14:paraId="1FBCA504" w14:textId="77777777" w:rsidR="00CC6A4B" w:rsidRDefault="00CC6A4B" w:rsidP="00036450"/>
          <w:p w14:paraId="3424A62B" w14:textId="77777777" w:rsidR="00CC6A4B" w:rsidRDefault="00CC6A4B" w:rsidP="00036450"/>
          <w:p w14:paraId="26B6DFA1" w14:textId="77777777" w:rsidR="00CC6A4B" w:rsidRDefault="00CC6A4B" w:rsidP="00036450"/>
          <w:p w14:paraId="3A38FB17" w14:textId="77777777" w:rsidR="00CC6A4B" w:rsidRDefault="00CC6A4B" w:rsidP="00036450"/>
          <w:p w14:paraId="67234C8B" w14:textId="77777777" w:rsidR="00CC6A4B" w:rsidRDefault="00CC6A4B" w:rsidP="00036450"/>
          <w:p w14:paraId="36247E16" w14:textId="77777777" w:rsidR="00CC6A4B" w:rsidRDefault="00CC6A4B" w:rsidP="00036450"/>
          <w:p w14:paraId="478C0636" w14:textId="77777777" w:rsidR="00CC6A4B" w:rsidRDefault="00CC6A4B" w:rsidP="00036450"/>
          <w:p w14:paraId="137115A5" w14:textId="79AC9FAC" w:rsidR="00036450" w:rsidRPr="004D3011" w:rsidRDefault="00036450" w:rsidP="004D3011">
            <w:pPr>
              <w:rPr>
                <w:color w:val="FFFFFF" w:themeColor="background1"/>
              </w:rPr>
            </w:pPr>
          </w:p>
        </w:tc>
      </w:tr>
    </w:tbl>
    <w:sdt>
      <w:sdtPr>
        <w:id w:val="-1142875104"/>
        <w:placeholder>
          <w:docPart w:val="7CDA8D811A6C44589C114AA0CCB709F9"/>
        </w:placeholder>
        <w:temporary/>
        <w:showingPlcHdr/>
        <w15:appearance w15:val="hidden"/>
      </w:sdtPr>
      <w:sdtEndPr/>
      <w:sdtContent>
        <w:p w14:paraId="1F5E8E1F" w14:textId="77777777" w:rsidR="00CC6A4B" w:rsidRDefault="00CC6A4B" w:rsidP="00CC6A4B">
          <w:pPr>
            <w:pStyle w:val="Heading2"/>
          </w:pPr>
          <w:r w:rsidRPr="00036450">
            <w:t>WORK EXPERIENCE</w:t>
          </w:r>
        </w:p>
      </w:sdtContent>
    </w:sdt>
    <w:p w14:paraId="097F09B7" w14:textId="644A12C2" w:rsidR="00CC6A4B" w:rsidRPr="00AD0654" w:rsidRDefault="00CC6A4B" w:rsidP="00CC6A4B">
      <w:pPr>
        <w:pStyle w:val="Heading4"/>
        <w:rPr>
          <w:bCs/>
          <w:color w:val="0070C0"/>
          <w:sz w:val="22"/>
          <w:szCs w:val="28"/>
        </w:rPr>
      </w:pPr>
      <w:r w:rsidRPr="00AD0654">
        <w:rPr>
          <w:color w:val="0070C0"/>
          <w:sz w:val="22"/>
          <w:szCs w:val="28"/>
        </w:rPr>
        <w:t xml:space="preserve">EETC </w:t>
      </w:r>
      <w:r w:rsidR="003D7B9F">
        <w:rPr>
          <w:color w:val="0070C0"/>
          <w:sz w:val="22"/>
          <w:szCs w:val="28"/>
        </w:rPr>
        <w:t>Canal</w:t>
      </w:r>
      <w:r w:rsidRPr="00AD0654">
        <w:rPr>
          <w:color w:val="0070C0"/>
          <w:sz w:val="22"/>
          <w:szCs w:val="28"/>
        </w:rPr>
        <w:t xml:space="preserve"> Zone </w:t>
      </w:r>
      <w:r>
        <w:rPr>
          <w:color w:val="0070C0"/>
          <w:sz w:val="22"/>
          <w:szCs w:val="28"/>
        </w:rPr>
        <w:t>–</w:t>
      </w:r>
      <w:r w:rsidRPr="00AD0654">
        <w:rPr>
          <w:color w:val="0070C0"/>
          <w:sz w:val="22"/>
          <w:szCs w:val="28"/>
        </w:rPr>
        <w:t xml:space="preserve"> </w:t>
      </w:r>
      <w:r w:rsidR="003D7B9F" w:rsidRPr="003D7B9F">
        <w:rPr>
          <w:color w:val="0070C0"/>
          <w:sz w:val="22"/>
          <w:szCs w:val="28"/>
        </w:rPr>
        <w:t>Head of Protection Department</w:t>
      </w:r>
    </w:p>
    <w:p w14:paraId="69A46BC6" w14:textId="70D1158E" w:rsidR="00CC6A4B" w:rsidRPr="00CC6A4B" w:rsidRDefault="003D7B9F" w:rsidP="00CC6A4B">
      <w:pPr>
        <w:pStyle w:val="Date"/>
        <w:rPr>
          <w:b/>
          <w:bCs/>
          <w:sz w:val="20"/>
          <w:szCs w:val="24"/>
        </w:rPr>
      </w:pPr>
      <w:r>
        <w:rPr>
          <w:b/>
          <w:bCs/>
          <w:sz w:val="20"/>
          <w:szCs w:val="24"/>
        </w:rPr>
        <w:t xml:space="preserve">March </w:t>
      </w:r>
      <w:r w:rsidR="00CC6A4B" w:rsidRPr="00CC6A4B">
        <w:rPr>
          <w:b/>
          <w:bCs/>
          <w:sz w:val="20"/>
          <w:szCs w:val="24"/>
        </w:rPr>
        <w:t>20</w:t>
      </w:r>
      <w:r>
        <w:rPr>
          <w:b/>
          <w:bCs/>
          <w:sz w:val="20"/>
          <w:szCs w:val="24"/>
        </w:rPr>
        <w:t>15</w:t>
      </w:r>
      <w:r w:rsidR="00CC6A4B" w:rsidRPr="00CC6A4B">
        <w:rPr>
          <w:b/>
          <w:bCs/>
          <w:sz w:val="20"/>
          <w:szCs w:val="24"/>
        </w:rPr>
        <w:t xml:space="preserve"> to </w:t>
      </w:r>
      <w:r>
        <w:rPr>
          <w:b/>
          <w:bCs/>
          <w:sz w:val="20"/>
          <w:szCs w:val="24"/>
        </w:rPr>
        <w:t>July 2020</w:t>
      </w:r>
    </w:p>
    <w:p w14:paraId="74B487EF" w14:textId="7C45E487" w:rsidR="00FF23FD" w:rsidRDefault="00FF23FD" w:rsidP="000C45FF">
      <w:pPr>
        <w:tabs>
          <w:tab w:val="left" w:pos="990"/>
        </w:tabs>
      </w:pPr>
    </w:p>
    <w:p w14:paraId="4DB164FD" w14:textId="77777777" w:rsidR="003D7B9F" w:rsidRPr="003D7B9F" w:rsidRDefault="003D7B9F" w:rsidP="00AE2DE1">
      <w:pPr>
        <w:tabs>
          <w:tab w:val="left" w:pos="990"/>
        </w:tabs>
      </w:pPr>
      <w:r w:rsidRPr="003D7B9F">
        <w:t>Develop and implement a strategic vision for the Protection Department in alignment with the overall objectives of EETC.</w:t>
      </w:r>
    </w:p>
    <w:p w14:paraId="297C0C70" w14:textId="77777777" w:rsidR="003D7B9F" w:rsidRPr="003D7B9F" w:rsidRDefault="003D7B9F" w:rsidP="00AE2DE1">
      <w:pPr>
        <w:tabs>
          <w:tab w:val="left" w:pos="990"/>
        </w:tabs>
      </w:pPr>
      <w:r w:rsidRPr="003D7B9F">
        <w:t>Lead and inspire a team of protection engineers and specialists to achieve departmental goals.</w:t>
      </w:r>
    </w:p>
    <w:p w14:paraId="72837D22" w14:textId="77777777" w:rsidR="003D7B9F" w:rsidRPr="003D7B9F" w:rsidRDefault="003D7B9F" w:rsidP="00AE2DE1">
      <w:pPr>
        <w:tabs>
          <w:tab w:val="left" w:pos="990"/>
        </w:tabs>
      </w:pPr>
      <w:r w:rsidRPr="003D7B9F">
        <w:t>Oversee the design, installation, and maintenance of protective relays, control systems, and associated equipment.</w:t>
      </w:r>
    </w:p>
    <w:p w14:paraId="396463BC" w14:textId="77777777" w:rsidR="003D7B9F" w:rsidRPr="003D7B9F" w:rsidRDefault="003D7B9F" w:rsidP="00AE2DE1">
      <w:pPr>
        <w:tabs>
          <w:tab w:val="left" w:pos="990"/>
        </w:tabs>
      </w:pPr>
      <w:r w:rsidRPr="003D7B9F">
        <w:t>Stay abreast of industry best practices and technological advancements to continuously enhance the protection system.</w:t>
      </w:r>
    </w:p>
    <w:p w14:paraId="16E05AC1" w14:textId="77777777" w:rsidR="003D7B9F" w:rsidRPr="003D7B9F" w:rsidRDefault="003D7B9F" w:rsidP="00AE2DE1">
      <w:pPr>
        <w:tabs>
          <w:tab w:val="left" w:pos="990"/>
        </w:tabs>
      </w:pPr>
      <w:r w:rsidRPr="003D7B9F">
        <w:t>Collaborate with other departments to optimize the performance and reliability of the protection system within the transmission network.</w:t>
      </w:r>
    </w:p>
    <w:p w14:paraId="38066C90" w14:textId="77777777" w:rsidR="003D7B9F" w:rsidRPr="003D7B9F" w:rsidRDefault="003D7B9F" w:rsidP="00AE2DE1">
      <w:pPr>
        <w:tabs>
          <w:tab w:val="left" w:pos="990"/>
        </w:tabs>
      </w:pPr>
      <w:r w:rsidRPr="003D7B9F">
        <w:t>Conduct regular audits and assessments to identify areas for improvement and implement corrective actions.</w:t>
      </w:r>
    </w:p>
    <w:p w14:paraId="62B50012" w14:textId="77777777" w:rsidR="003D7B9F" w:rsidRPr="003D7B9F" w:rsidRDefault="003D7B9F" w:rsidP="00AE2DE1">
      <w:pPr>
        <w:tabs>
          <w:tab w:val="left" w:pos="990"/>
        </w:tabs>
      </w:pPr>
      <w:r w:rsidRPr="003D7B9F">
        <w:t>Ensure compliance with relevant regulatory standards, codes, and guidelines related to protection systems in the energy sector.</w:t>
      </w:r>
    </w:p>
    <w:p w14:paraId="54D0948B" w14:textId="77777777" w:rsidR="003D7B9F" w:rsidRPr="003D7B9F" w:rsidRDefault="003D7B9F" w:rsidP="00AE2DE1">
      <w:pPr>
        <w:tabs>
          <w:tab w:val="left" w:pos="990"/>
        </w:tabs>
      </w:pPr>
      <w:r w:rsidRPr="003D7B9F">
        <w:t>Interact with regulatory bodies to stay informed about changes and updates in regulations.</w:t>
      </w:r>
    </w:p>
    <w:p w14:paraId="7A90781D" w14:textId="77777777" w:rsidR="003D7B9F" w:rsidRPr="003D7B9F" w:rsidRDefault="003D7B9F" w:rsidP="00AE2DE1">
      <w:pPr>
        <w:tabs>
          <w:tab w:val="left" w:pos="990"/>
        </w:tabs>
      </w:pPr>
      <w:r w:rsidRPr="003D7B9F">
        <w:t>Develop and implement risk assessment strategies to identify potential threats to the protection system and establish mitigation plans.</w:t>
      </w:r>
    </w:p>
    <w:p w14:paraId="135CE799" w14:textId="77777777" w:rsidR="003D7B9F" w:rsidRPr="003D7B9F" w:rsidRDefault="003D7B9F" w:rsidP="00AE2DE1">
      <w:pPr>
        <w:tabs>
          <w:tab w:val="left" w:pos="990"/>
        </w:tabs>
      </w:pPr>
      <w:r w:rsidRPr="003D7B9F">
        <w:t>Respond promptly to incidents or emergencies related to protection system failures.</w:t>
      </w:r>
    </w:p>
    <w:p w14:paraId="6800837A" w14:textId="77777777" w:rsidR="003D7B9F" w:rsidRPr="003D7B9F" w:rsidRDefault="003D7B9F" w:rsidP="00AE2DE1">
      <w:pPr>
        <w:tabs>
          <w:tab w:val="left" w:pos="990"/>
        </w:tabs>
      </w:pPr>
      <w:r w:rsidRPr="003D7B9F">
        <w:t>Recruit, train, and mentor a high-performing team, fostering a culture of continuous learning and professional development.</w:t>
      </w:r>
    </w:p>
    <w:p w14:paraId="76C0C871" w14:textId="77777777" w:rsidR="003D7B9F" w:rsidRPr="003D7B9F" w:rsidRDefault="003D7B9F" w:rsidP="00AE2DE1">
      <w:pPr>
        <w:tabs>
          <w:tab w:val="left" w:pos="990"/>
        </w:tabs>
      </w:pPr>
      <w:r w:rsidRPr="003D7B9F">
        <w:t>Promote a collaborative and inclusive work environment that values diversity and innovation.</w:t>
      </w:r>
    </w:p>
    <w:p w14:paraId="7D02562E" w14:textId="77777777" w:rsidR="003D7B9F" w:rsidRDefault="003D7B9F" w:rsidP="000C45FF">
      <w:pPr>
        <w:tabs>
          <w:tab w:val="left" w:pos="990"/>
        </w:tabs>
      </w:pPr>
    </w:p>
    <w:p w14:paraId="385CF8BF" w14:textId="141002A3" w:rsidR="00F01FB0" w:rsidRDefault="00F01FB0" w:rsidP="00F01FB0">
      <w:pPr>
        <w:pStyle w:val="Date"/>
        <w:rPr>
          <w:b/>
          <w:color w:val="0070C0"/>
          <w:sz w:val="22"/>
          <w:szCs w:val="28"/>
        </w:rPr>
      </w:pPr>
      <w:r w:rsidRPr="00F01FB0">
        <w:rPr>
          <w:b/>
          <w:color w:val="0070C0"/>
          <w:sz w:val="22"/>
          <w:szCs w:val="28"/>
        </w:rPr>
        <w:t xml:space="preserve">Arabian </w:t>
      </w:r>
      <w:proofErr w:type="spellStart"/>
      <w:r w:rsidRPr="00F01FB0">
        <w:rPr>
          <w:b/>
          <w:color w:val="0070C0"/>
          <w:sz w:val="22"/>
          <w:szCs w:val="28"/>
        </w:rPr>
        <w:t>Qudra</w:t>
      </w:r>
      <w:proofErr w:type="spellEnd"/>
      <w:r w:rsidRPr="00F01FB0">
        <w:rPr>
          <w:b/>
          <w:color w:val="0070C0"/>
          <w:sz w:val="22"/>
          <w:szCs w:val="28"/>
        </w:rPr>
        <w:t xml:space="preserve"> (Member </w:t>
      </w:r>
      <w:proofErr w:type="gramStart"/>
      <w:r w:rsidRPr="00F01FB0">
        <w:rPr>
          <w:b/>
          <w:color w:val="0070C0"/>
          <w:sz w:val="22"/>
          <w:szCs w:val="28"/>
        </w:rPr>
        <w:t>Of</w:t>
      </w:r>
      <w:proofErr w:type="gramEnd"/>
      <w:r w:rsidRPr="00F01FB0">
        <w:rPr>
          <w:b/>
          <w:color w:val="0070C0"/>
          <w:sz w:val="22"/>
          <w:szCs w:val="28"/>
        </w:rPr>
        <w:t xml:space="preserve"> Abo </w:t>
      </w:r>
      <w:proofErr w:type="spellStart"/>
      <w:r w:rsidRPr="00F01FB0">
        <w:rPr>
          <w:b/>
          <w:color w:val="0070C0"/>
          <w:sz w:val="22"/>
          <w:szCs w:val="28"/>
        </w:rPr>
        <w:t>Nayyan</w:t>
      </w:r>
      <w:proofErr w:type="spellEnd"/>
      <w:r w:rsidRPr="00F01FB0">
        <w:rPr>
          <w:b/>
          <w:color w:val="0070C0"/>
          <w:sz w:val="22"/>
          <w:szCs w:val="28"/>
        </w:rPr>
        <w:t xml:space="preserve"> Group</w:t>
      </w:r>
      <w:r>
        <w:rPr>
          <w:b/>
          <w:color w:val="0070C0"/>
          <w:sz w:val="22"/>
          <w:szCs w:val="28"/>
        </w:rPr>
        <w:t xml:space="preserve"> - Riyadh</w:t>
      </w:r>
      <w:r w:rsidRPr="00F01FB0">
        <w:rPr>
          <w:b/>
          <w:color w:val="0070C0"/>
          <w:sz w:val="22"/>
          <w:szCs w:val="28"/>
        </w:rPr>
        <w:t>)</w:t>
      </w:r>
      <w:r>
        <w:rPr>
          <w:b/>
          <w:color w:val="0070C0"/>
          <w:sz w:val="22"/>
          <w:szCs w:val="28"/>
        </w:rPr>
        <w:t xml:space="preserve"> – Projects General Manager</w:t>
      </w:r>
    </w:p>
    <w:p w14:paraId="780B36AC" w14:textId="54A3A412" w:rsidR="00F01FB0" w:rsidRPr="00CC6A4B" w:rsidRDefault="00AE2DE1" w:rsidP="00F01FB0">
      <w:pPr>
        <w:pStyle w:val="Date"/>
        <w:rPr>
          <w:b/>
          <w:bCs/>
          <w:sz w:val="20"/>
          <w:szCs w:val="24"/>
        </w:rPr>
      </w:pPr>
      <w:r>
        <w:rPr>
          <w:b/>
          <w:bCs/>
          <w:sz w:val="20"/>
          <w:szCs w:val="24"/>
        </w:rPr>
        <w:t xml:space="preserve">December 2012 to March </w:t>
      </w:r>
      <w:r w:rsidR="00F01FB0" w:rsidRPr="00CC6A4B">
        <w:rPr>
          <w:b/>
          <w:bCs/>
          <w:sz w:val="20"/>
          <w:szCs w:val="24"/>
        </w:rPr>
        <w:t>20</w:t>
      </w:r>
      <w:r w:rsidR="00F01FB0">
        <w:rPr>
          <w:b/>
          <w:bCs/>
          <w:sz w:val="20"/>
          <w:szCs w:val="24"/>
        </w:rPr>
        <w:t>15</w:t>
      </w:r>
    </w:p>
    <w:p w14:paraId="2577D6CC" w14:textId="77777777" w:rsidR="00F01FB0" w:rsidRDefault="00F01FB0" w:rsidP="000C45FF">
      <w:pPr>
        <w:tabs>
          <w:tab w:val="left" w:pos="990"/>
        </w:tabs>
      </w:pPr>
    </w:p>
    <w:p w14:paraId="2C97E180" w14:textId="77777777" w:rsidR="00AE2DE1" w:rsidRDefault="00AE2DE1" w:rsidP="00AE2DE1">
      <w:pPr>
        <w:pStyle w:val="Date"/>
      </w:pPr>
      <w:r>
        <w:t>Develop and implement comprehensive project plans, ensuring alignment with organizational goals and objectives.</w:t>
      </w:r>
    </w:p>
    <w:p w14:paraId="59B2C736" w14:textId="77777777" w:rsidR="00AE2DE1" w:rsidRDefault="00AE2DE1" w:rsidP="00AE2DE1">
      <w:pPr>
        <w:pStyle w:val="Date"/>
      </w:pPr>
      <w:r>
        <w:t>Execute projects in accordance with established timelines, budgets, and quality standards.</w:t>
      </w:r>
    </w:p>
    <w:p w14:paraId="3A91490B" w14:textId="77777777" w:rsidR="00AE2DE1" w:rsidRDefault="00AE2DE1" w:rsidP="00AE2DE1">
      <w:pPr>
        <w:pStyle w:val="Date"/>
      </w:pPr>
      <w:r>
        <w:t>Collaborate with cross-functional teams to ensure seamless project integration.</w:t>
      </w:r>
    </w:p>
    <w:p w14:paraId="72AC1072" w14:textId="77777777" w:rsidR="00AE2DE1" w:rsidRDefault="00AE2DE1" w:rsidP="00AE2DE1">
      <w:pPr>
        <w:pStyle w:val="Date"/>
      </w:pPr>
      <w:r>
        <w:t>Provide strong leadership to project teams, fostering a collaborative and results-driven work environment.</w:t>
      </w:r>
    </w:p>
    <w:p w14:paraId="4DFFE35E" w14:textId="77777777" w:rsidR="00AE2DE1" w:rsidRDefault="00AE2DE1" w:rsidP="00AE2DE1">
      <w:pPr>
        <w:pStyle w:val="Date"/>
      </w:pPr>
      <w:r>
        <w:t xml:space="preserve">Effectively manage and motivate team members to achieve project </w:t>
      </w:r>
    </w:p>
    <w:p w14:paraId="6CC27406" w14:textId="77777777" w:rsidR="00AE2DE1" w:rsidRDefault="00AE2DE1" w:rsidP="00AE2DE1">
      <w:pPr>
        <w:pStyle w:val="Date"/>
      </w:pPr>
      <w:r>
        <w:t>Conduct regular performance assessments and provide constructive feedback to enhance team capabilities.</w:t>
      </w:r>
    </w:p>
    <w:p w14:paraId="7AE9F313" w14:textId="77777777" w:rsidR="00AE2DE1" w:rsidRDefault="00AE2DE1" w:rsidP="00AE2DE1">
      <w:pPr>
        <w:pStyle w:val="Date"/>
      </w:pPr>
      <w:r>
        <w:t>Build and maintain strong relationships with internal and external stakeholders.</w:t>
      </w:r>
    </w:p>
    <w:p w14:paraId="7C1F2B7E" w14:textId="77777777" w:rsidR="00AE2DE1" w:rsidRDefault="00AE2DE1" w:rsidP="00AE2DE1">
      <w:pPr>
        <w:pStyle w:val="Date"/>
      </w:pPr>
      <w:r>
        <w:t>Communicate project status, issues, and risks to key stakeholders in a clear and concise manner.</w:t>
      </w:r>
    </w:p>
    <w:p w14:paraId="52D469E6" w14:textId="77777777" w:rsidR="00AE2DE1" w:rsidRDefault="00AE2DE1" w:rsidP="00AE2DE1">
      <w:pPr>
        <w:pStyle w:val="Date"/>
      </w:pPr>
      <w:r>
        <w:t>Address stakeholder concerns and ensure alignment with project objectives.</w:t>
      </w:r>
    </w:p>
    <w:p w14:paraId="39EF7066" w14:textId="77777777" w:rsidR="00AE2DE1" w:rsidRDefault="00AE2DE1" w:rsidP="00AE2DE1">
      <w:pPr>
        <w:pStyle w:val="Date"/>
      </w:pPr>
      <w:r>
        <w:t>Implement and enforce quality assurance processes throughout project lifecycles.</w:t>
      </w:r>
    </w:p>
    <w:p w14:paraId="31B7DCB6" w14:textId="77777777" w:rsidR="00AE2DE1" w:rsidRDefault="00AE2DE1" w:rsidP="00AE2DE1">
      <w:pPr>
        <w:pStyle w:val="Date"/>
      </w:pPr>
      <w:r>
        <w:t>Prioritize and uphold safety standards to ensure a secure working environment for all project stakeholders.</w:t>
      </w:r>
    </w:p>
    <w:p w14:paraId="759AFBEB" w14:textId="77777777" w:rsidR="00AE2DE1" w:rsidRDefault="00AE2DE1" w:rsidP="00AE2DE1">
      <w:pPr>
        <w:pStyle w:val="Date"/>
      </w:pPr>
      <w:r>
        <w:t>Identify potential risks and proactively implement risk mitigation strategies.</w:t>
      </w:r>
    </w:p>
    <w:p w14:paraId="55BF635A" w14:textId="77777777" w:rsidR="00AE2DE1" w:rsidRDefault="00AE2DE1" w:rsidP="00AE2DE1">
      <w:r>
        <w:t>Develop contingency plans to address unforeseen challenges and maintain project continuity.</w:t>
      </w:r>
    </w:p>
    <w:p w14:paraId="3E2856D4" w14:textId="77777777" w:rsidR="00AE2DE1" w:rsidRDefault="00AE2DE1" w:rsidP="000C45FF">
      <w:pPr>
        <w:tabs>
          <w:tab w:val="left" w:pos="990"/>
        </w:tabs>
      </w:pPr>
    </w:p>
    <w:p w14:paraId="18DEF735" w14:textId="77777777" w:rsidR="00AE2DE1" w:rsidRDefault="00AE2DE1" w:rsidP="000C45FF">
      <w:pPr>
        <w:tabs>
          <w:tab w:val="left" w:pos="990"/>
        </w:tabs>
      </w:pPr>
    </w:p>
    <w:p w14:paraId="40731BF6" w14:textId="60B66201" w:rsidR="00AE2DE1" w:rsidRDefault="00AE2DE1" w:rsidP="00AE2DE1">
      <w:pPr>
        <w:pStyle w:val="Date"/>
        <w:rPr>
          <w:b/>
          <w:color w:val="0070C0"/>
          <w:sz w:val="22"/>
          <w:szCs w:val="28"/>
        </w:rPr>
      </w:pPr>
      <w:r w:rsidRPr="00AE2DE1">
        <w:rPr>
          <w:b/>
          <w:color w:val="0070C0"/>
          <w:sz w:val="22"/>
          <w:szCs w:val="28"/>
        </w:rPr>
        <w:t>P.</w:t>
      </w:r>
      <w:r>
        <w:rPr>
          <w:b/>
          <w:color w:val="0070C0"/>
          <w:sz w:val="22"/>
          <w:szCs w:val="28"/>
        </w:rPr>
        <w:t xml:space="preserve"> </w:t>
      </w:r>
      <w:r w:rsidRPr="00AE2DE1">
        <w:rPr>
          <w:b/>
          <w:color w:val="0070C0"/>
          <w:sz w:val="22"/>
          <w:szCs w:val="28"/>
        </w:rPr>
        <w:t xml:space="preserve">Nora Bent </w:t>
      </w:r>
      <w:proofErr w:type="spellStart"/>
      <w:r w:rsidRPr="00AE2DE1">
        <w:rPr>
          <w:b/>
          <w:color w:val="0070C0"/>
          <w:sz w:val="22"/>
          <w:szCs w:val="28"/>
        </w:rPr>
        <w:t>Abdelrahman</w:t>
      </w:r>
      <w:proofErr w:type="spellEnd"/>
      <w:r w:rsidRPr="00AE2DE1">
        <w:rPr>
          <w:b/>
          <w:color w:val="0070C0"/>
          <w:sz w:val="22"/>
          <w:szCs w:val="28"/>
        </w:rPr>
        <w:t xml:space="preserve"> University Project </w:t>
      </w:r>
      <w:r>
        <w:rPr>
          <w:b/>
          <w:color w:val="0070C0"/>
          <w:sz w:val="22"/>
          <w:szCs w:val="28"/>
        </w:rPr>
        <w:t>- Riyadh – Project Manager</w:t>
      </w:r>
    </w:p>
    <w:p w14:paraId="1B047892" w14:textId="23424106" w:rsidR="00AE2DE1" w:rsidRPr="00CC6A4B" w:rsidRDefault="00AE2DE1" w:rsidP="00AE2DE1">
      <w:pPr>
        <w:pStyle w:val="Date"/>
        <w:rPr>
          <w:b/>
          <w:bCs/>
          <w:sz w:val="20"/>
          <w:szCs w:val="24"/>
        </w:rPr>
      </w:pPr>
      <w:r>
        <w:rPr>
          <w:b/>
          <w:bCs/>
          <w:sz w:val="20"/>
          <w:szCs w:val="24"/>
        </w:rPr>
        <w:t>November 2010 to December 2012</w:t>
      </w:r>
    </w:p>
    <w:p w14:paraId="7181EE0B" w14:textId="77777777" w:rsidR="00AE2DE1" w:rsidRDefault="00AE2DE1" w:rsidP="000C45FF">
      <w:pPr>
        <w:tabs>
          <w:tab w:val="left" w:pos="990"/>
        </w:tabs>
      </w:pPr>
    </w:p>
    <w:p w14:paraId="5E704636" w14:textId="77777777" w:rsidR="00AE2DE1" w:rsidRPr="00AE2DE1" w:rsidRDefault="00AE2DE1" w:rsidP="00AE2DE1">
      <w:pPr>
        <w:tabs>
          <w:tab w:val="left" w:pos="990"/>
        </w:tabs>
      </w:pPr>
      <w:r w:rsidRPr="00AE2DE1">
        <w:t>Develop comprehensive project plans, outlining scope, timelines, and resource requirements.</w:t>
      </w:r>
    </w:p>
    <w:p w14:paraId="144272CA" w14:textId="77777777" w:rsidR="00AE2DE1" w:rsidRPr="00AE2DE1" w:rsidRDefault="00AE2DE1" w:rsidP="00AE2DE1">
      <w:pPr>
        <w:tabs>
          <w:tab w:val="left" w:pos="990"/>
        </w:tabs>
      </w:pPr>
      <w:r w:rsidRPr="00AE2DE1">
        <w:t>Execute projects according to the defined project plans, ensuring adherence to quality standards and safety protocols.</w:t>
      </w:r>
    </w:p>
    <w:p w14:paraId="62AC9887" w14:textId="77777777" w:rsidR="00AE2DE1" w:rsidRPr="00AE2DE1" w:rsidRDefault="00AE2DE1" w:rsidP="00AE2DE1">
      <w:pPr>
        <w:tabs>
          <w:tab w:val="left" w:pos="990"/>
        </w:tabs>
      </w:pPr>
      <w:r w:rsidRPr="00AE2DE1">
        <w:t>Lead and motivate cross-functional project teams, fostering a collaborative and results-driven work environment.</w:t>
      </w:r>
    </w:p>
    <w:p w14:paraId="12645534" w14:textId="77777777" w:rsidR="00AE2DE1" w:rsidRPr="00AE2DE1" w:rsidRDefault="00AE2DE1" w:rsidP="00AE2DE1">
      <w:pPr>
        <w:tabs>
          <w:tab w:val="left" w:pos="990"/>
        </w:tabs>
      </w:pPr>
      <w:r w:rsidRPr="00AE2DE1">
        <w:t>Effectively communicate project objectives, expectations, and timelines to team members.</w:t>
      </w:r>
    </w:p>
    <w:p w14:paraId="6A7DAE2E" w14:textId="77777777" w:rsidR="00AE2DE1" w:rsidRPr="00AE2DE1" w:rsidRDefault="00AE2DE1" w:rsidP="00AE2DE1">
      <w:pPr>
        <w:tabs>
          <w:tab w:val="left" w:pos="990"/>
        </w:tabs>
      </w:pPr>
      <w:r w:rsidRPr="00AE2DE1">
        <w:t>Establish and maintain positive relationships with clients, subcontractors, and regulatory authorities.</w:t>
      </w:r>
    </w:p>
    <w:p w14:paraId="72901285" w14:textId="77777777" w:rsidR="00AE2DE1" w:rsidRPr="00AE2DE1" w:rsidRDefault="00AE2DE1" w:rsidP="00AE2DE1">
      <w:pPr>
        <w:tabs>
          <w:tab w:val="left" w:pos="990"/>
        </w:tabs>
      </w:pPr>
      <w:r w:rsidRPr="00AE2DE1">
        <w:t>Ensure effective communication and coordination with all project stakeholders to address concerns and resolve issues.</w:t>
      </w:r>
    </w:p>
    <w:p w14:paraId="14A01D00" w14:textId="77777777" w:rsidR="00AE2DE1" w:rsidRPr="00AE2DE1" w:rsidRDefault="00AE2DE1" w:rsidP="00AE2DE1">
      <w:pPr>
        <w:tabs>
          <w:tab w:val="left" w:pos="990"/>
        </w:tabs>
      </w:pPr>
      <w:r w:rsidRPr="00AE2DE1">
        <w:t>Monitor project budgets and financial performance, implementing cost control measures when necessary.</w:t>
      </w:r>
    </w:p>
    <w:p w14:paraId="5D853B33" w14:textId="77777777" w:rsidR="00AE2DE1" w:rsidRPr="00AE2DE1" w:rsidRDefault="00AE2DE1" w:rsidP="00AE2DE1">
      <w:pPr>
        <w:tabs>
          <w:tab w:val="left" w:pos="990"/>
        </w:tabs>
      </w:pPr>
      <w:r w:rsidRPr="00AE2DE1">
        <w:t>Optimize resource utilization and allocation to achieve project goals efficiently.</w:t>
      </w:r>
    </w:p>
    <w:p w14:paraId="4F701285" w14:textId="77777777" w:rsidR="00AE2DE1" w:rsidRPr="00AE2DE1" w:rsidRDefault="00AE2DE1" w:rsidP="00AE2DE1">
      <w:pPr>
        <w:tabs>
          <w:tab w:val="left" w:pos="990"/>
        </w:tabs>
      </w:pPr>
      <w:r w:rsidRPr="00AE2DE1">
        <w:t>Identify and assess project risks, developing and implementing mitigation strategies.</w:t>
      </w:r>
    </w:p>
    <w:p w14:paraId="1983668A" w14:textId="77777777" w:rsidR="00AE2DE1" w:rsidRPr="00AE2DE1" w:rsidRDefault="00AE2DE1" w:rsidP="00AE2DE1">
      <w:pPr>
        <w:tabs>
          <w:tab w:val="left" w:pos="990"/>
        </w:tabs>
      </w:pPr>
      <w:r w:rsidRPr="00AE2DE1">
        <w:t>Proactively address challenges and obstacles to minimize disruptions to project timelines.</w:t>
      </w:r>
    </w:p>
    <w:p w14:paraId="1040188B" w14:textId="77777777" w:rsidR="00AE2DE1" w:rsidRPr="00AE2DE1" w:rsidRDefault="00AE2DE1" w:rsidP="00AE2DE1">
      <w:pPr>
        <w:tabs>
          <w:tab w:val="left" w:pos="990"/>
        </w:tabs>
      </w:pPr>
      <w:r w:rsidRPr="00AE2DE1">
        <w:t>Enforce and uphold quality standards and safety protocols throughout the project lifecycle.</w:t>
      </w:r>
    </w:p>
    <w:p w14:paraId="32B9890E" w14:textId="77777777" w:rsidR="00AE2DE1" w:rsidRDefault="00AE2DE1" w:rsidP="000C45FF">
      <w:pPr>
        <w:tabs>
          <w:tab w:val="left" w:pos="990"/>
        </w:tabs>
      </w:pPr>
    </w:p>
    <w:p w14:paraId="29DA677E" w14:textId="77777777" w:rsidR="00E85BA6" w:rsidRDefault="00E85BA6" w:rsidP="000C45FF">
      <w:pPr>
        <w:tabs>
          <w:tab w:val="left" w:pos="990"/>
        </w:tabs>
      </w:pPr>
    </w:p>
    <w:p w14:paraId="1CFEFD36" w14:textId="77777777" w:rsidR="00E85BA6" w:rsidRDefault="00E85BA6" w:rsidP="000C45FF">
      <w:pPr>
        <w:tabs>
          <w:tab w:val="left" w:pos="990"/>
        </w:tabs>
      </w:pPr>
    </w:p>
    <w:p w14:paraId="53A62162" w14:textId="77777777" w:rsidR="00E85BA6" w:rsidRDefault="00E85BA6" w:rsidP="000C45FF">
      <w:pPr>
        <w:tabs>
          <w:tab w:val="left" w:pos="990"/>
        </w:tabs>
      </w:pPr>
    </w:p>
    <w:p w14:paraId="00C24661" w14:textId="77777777" w:rsidR="00E85BA6" w:rsidRDefault="00E85BA6" w:rsidP="000C45FF">
      <w:pPr>
        <w:tabs>
          <w:tab w:val="left" w:pos="990"/>
        </w:tabs>
      </w:pPr>
    </w:p>
    <w:p w14:paraId="137EE7E9" w14:textId="77777777" w:rsidR="00AE2DE1" w:rsidRDefault="00AE2DE1" w:rsidP="000C45FF">
      <w:pPr>
        <w:tabs>
          <w:tab w:val="left" w:pos="990"/>
        </w:tabs>
      </w:pPr>
    </w:p>
    <w:sdt>
      <w:sdtPr>
        <w:id w:val="975801959"/>
        <w:placeholder>
          <w:docPart w:val="FAF9185101104FD59E39F29BAC78F506"/>
        </w:placeholder>
        <w:temporary/>
        <w:showingPlcHdr/>
        <w15:appearance w15:val="hidden"/>
      </w:sdtPr>
      <w:sdtEndPr/>
      <w:sdtContent>
        <w:p w14:paraId="2F53D770" w14:textId="77777777" w:rsidR="00E85BA6" w:rsidRDefault="00E85BA6" w:rsidP="00E85BA6">
          <w:pPr>
            <w:pStyle w:val="Heading2"/>
          </w:pPr>
          <w:r w:rsidRPr="00036450">
            <w:t>WORK EXPERIENCE</w:t>
          </w:r>
        </w:p>
      </w:sdtContent>
    </w:sdt>
    <w:p w14:paraId="66A29237" w14:textId="7B78D5E7" w:rsidR="00AE2DE1" w:rsidRDefault="00E85BA6" w:rsidP="00AE2DE1">
      <w:pPr>
        <w:pStyle w:val="Date"/>
        <w:rPr>
          <w:b/>
          <w:color w:val="0070C0"/>
          <w:sz w:val="22"/>
          <w:szCs w:val="28"/>
        </w:rPr>
      </w:pPr>
      <w:r w:rsidRPr="00E85BA6">
        <w:rPr>
          <w:b/>
          <w:color w:val="0070C0"/>
          <w:sz w:val="22"/>
          <w:szCs w:val="28"/>
        </w:rPr>
        <w:t>BEMCO SERVICES.CO</w:t>
      </w:r>
      <w:r>
        <w:rPr>
          <w:b/>
          <w:color w:val="0070C0"/>
          <w:sz w:val="22"/>
          <w:szCs w:val="28"/>
        </w:rPr>
        <w:t xml:space="preserve"> </w:t>
      </w:r>
      <w:r w:rsidR="00AE2DE1">
        <w:rPr>
          <w:b/>
          <w:color w:val="0070C0"/>
          <w:sz w:val="22"/>
          <w:szCs w:val="28"/>
        </w:rPr>
        <w:t xml:space="preserve">- Riyadh – </w:t>
      </w:r>
      <w:r w:rsidRPr="00E85BA6">
        <w:rPr>
          <w:b/>
          <w:color w:val="0070C0"/>
          <w:sz w:val="22"/>
          <w:szCs w:val="28"/>
        </w:rPr>
        <w:t>Testing and Commissioning Engineer</w:t>
      </w:r>
    </w:p>
    <w:p w14:paraId="05D02E30" w14:textId="0B86E27A" w:rsidR="00AE2DE1" w:rsidRPr="00CC6A4B" w:rsidRDefault="00AE2DE1" w:rsidP="00AE2DE1">
      <w:pPr>
        <w:pStyle w:val="Date"/>
        <w:rPr>
          <w:b/>
          <w:bCs/>
          <w:sz w:val="20"/>
          <w:szCs w:val="24"/>
        </w:rPr>
      </w:pPr>
      <w:r>
        <w:rPr>
          <w:b/>
          <w:bCs/>
          <w:sz w:val="20"/>
          <w:szCs w:val="24"/>
        </w:rPr>
        <w:t>November 20</w:t>
      </w:r>
      <w:r w:rsidR="00E85BA6">
        <w:rPr>
          <w:b/>
          <w:bCs/>
          <w:sz w:val="20"/>
          <w:szCs w:val="24"/>
        </w:rPr>
        <w:t>07</w:t>
      </w:r>
      <w:r>
        <w:rPr>
          <w:b/>
          <w:bCs/>
          <w:sz w:val="20"/>
          <w:szCs w:val="24"/>
        </w:rPr>
        <w:t xml:space="preserve"> to </w:t>
      </w:r>
      <w:r w:rsidR="00E85BA6">
        <w:rPr>
          <w:b/>
          <w:bCs/>
          <w:sz w:val="20"/>
          <w:szCs w:val="24"/>
        </w:rPr>
        <w:t>November 2010</w:t>
      </w:r>
    </w:p>
    <w:p w14:paraId="65B833A8" w14:textId="77777777" w:rsidR="00AE2DE1" w:rsidRDefault="00AE2DE1" w:rsidP="000C45FF">
      <w:pPr>
        <w:tabs>
          <w:tab w:val="left" w:pos="990"/>
        </w:tabs>
      </w:pPr>
    </w:p>
    <w:p w14:paraId="366ED069" w14:textId="77777777" w:rsidR="00E85BA6" w:rsidRPr="00E85BA6" w:rsidRDefault="00E85BA6" w:rsidP="00E85BA6">
      <w:pPr>
        <w:tabs>
          <w:tab w:val="left" w:pos="990"/>
        </w:tabs>
      </w:pPr>
      <w:r w:rsidRPr="00E85BA6">
        <w:t>Plan, coordinate, and execute testing and commissioning activities for power generation and distribution projects.</w:t>
      </w:r>
    </w:p>
    <w:p w14:paraId="543E2037" w14:textId="77777777" w:rsidR="00E85BA6" w:rsidRPr="00E85BA6" w:rsidRDefault="00E85BA6" w:rsidP="00E85BA6">
      <w:pPr>
        <w:tabs>
          <w:tab w:val="left" w:pos="990"/>
        </w:tabs>
      </w:pPr>
      <w:r w:rsidRPr="00E85BA6">
        <w:t>Conduct functional and performance testing of electrical systems, ensuring adherence to design specifications and quality standards.</w:t>
      </w:r>
    </w:p>
    <w:p w14:paraId="6E66B02D" w14:textId="77777777" w:rsidR="00E85BA6" w:rsidRPr="00E85BA6" w:rsidRDefault="00E85BA6" w:rsidP="00E85BA6">
      <w:pPr>
        <w:tabs>
          <w:tab w:val="left" w:pos="990"/>
        </w:tabs>
      </w:pPr>
      <w:r w:rsidRPr="00E85BA6">
        <w:t>Collaborate with project teams to develop comprehensive test plans and procedures.</w:t>
      </w:r>
    </w:p>
    <w:p w14:paraId="29D0B9E9" w14:textId="77777777" w:rsidR="00E85BA6" w:rsidRPr="00E85BA6" w:rsidRDefault="00E85BA6" w:rsidP="00E85BA6">
      <w:pPr>
        <w:tabs>
          <w:tab w:val="left" w:pos="990"/>
        </w:tabs>
      </w:pPr>
      <w:r w:rsidRPr="00E85BA6">
        <w:t>Identify and resolve technical issues during testing and commissioning phases.</w:t>
      </w:r>
    </w:p>
    <w:p w14:paraId="4778EE18" w14:textId="77777777" w:rsidR="00E85BA6" w:rsidRPr="00E85BA6" w:rsidRDefault="00E85BA6" w:rsidP="00E85BA6">
      <w:pPr>
        <w:tabs>
          <w:tab w:val="left" w:pos="990"/>
        </w:tabs>
      </w:pPr>
      <w:r w:rsidRPr="00E85BA6">
        <w:t>Work closely with design and construction teams to address any discrepancies and ensure smooth project execution.</w:t>
      </w:r>
    </w:p>
    <w:p w14:paraId="59B61BDA" w14:textId="77777777" w:rsidR="00E85BA6" w:rsidRPr="00E85BA6" w:rsidRDefault="00E85BA6" w:rsidP="00E85BA6">
      <w:pPr>
        <w:tabs>
          <w:tab w:val="left" w:pos="990"/>
        </w:tabs>
      </w:pPr>
      <w:r w:rsidRPr="00E85BA6">
        <w:t>Implement quality control measures to guarantee the reliability and efficiency of power systems.</w:t>
      </w:r>
    </w:p>
    <w:p w14:paraId="3A575C34" w14:textId="77777777" w:rsidR="00E85BA6" w:rsidRPr="00E85BA6" w:rsidRDefault="00E85BA6" w:rsidP="00E85BA6">
      <w:pPr>
        <w:tabs>
          <w:tab w:val="left" w:pos="990"/>
        </w:tabs>
      </w:pPr>
      <w:r w:rsidRPr="00E85BA6">
        <w:t>Conduct inspections and audits to ensure compliance with regulatory requirements and project specifications.</w:t>
      </w:r>
    </w:p>
    <w:p w14:paraId="71224305" w14:textId="77777777" w:rsidR="00E85BA6" w:rsidRPr="00E85BA6" w:rsidRDefault="00E85BA6" w:rsidP="00E85BA6">
      <w:pPr>
        <w:tabs>
          <w:tab w:val="left" w:pos="990"/>
        </w:tabs>
      </w:pPr>
      <w:r w:rsidRPr="00E85BA6">
        <w:t>Maintain accurate and detailed records of testing and commissioning activities.</w:t>
      </w:r>
    </w:p>
    <w:p w14:paraId="4A720DE1" w14:textId="77777777" w:rsidR="00E85BA6" w:rsidRPr="00E85BA6" w:rsidRDefault="00E85BA6" w:rsidP="00E85BA6">
      <w:pPr>
        <w:tabs>
          <w:tab w:val="left" w:pos="990"/>
        </w:tabs>
      </w:pPr>
      <w:r w:rsidRPr="00E85BA6">
        <w:t>Prepare comprehensive reports highlighting test results, issues, and resolutions.</w:t>
      </w:r>
    </w:p>
    <w:p w14:paraId="3C96BA03" w14:textId="77777777" w:rsidR="00E85BA6" w:rsidRPr="00E85BA6" w:rsidRDefault="00E85BA6" w:rsidP="00E85BA6">
      <w:pPr>
        <w:tabs>
          <w:tab w:val="left" w:pos="990"/>
        </w:tabs>
      </w:pPr>
      <w:r w:rsidRPr="00E85BA6">
        <w:t>Work closely with project managers, engineers, and other stakeholders to ensure seamless integration of testing and commissioning processes into overall project timelines.</w:t>
      </w:r>
    </w:p>
    <w:p w14:paraId="7D6AC7D9" w14:textId="77777777" w:rsidR="00E85BA6" w:rsidRPr="00E85BA6" w:rsidRDefault="00E85BA6" w:rsidP="00E85BA6">
      <w:pPr>
        <w:tabs>
          <w:tab w:val="left" w:pos="990"/>
        </w:tabs>
      </w:pPr>
      <w:r w:rsidRPr="00E85BA6">
        <w:t>Provide technical support to project teams as needed.</w:t>
      </w:r>
    </w:p>
    <w:p w14:paraId="52F67CE7" w14:textId="77777777" w:rsidR="00E85BA6" w:rsidRDefault="00E85BA6" w:rsidP="000C45FF">
      <w:pPr>
        <w:tabs>
          <w:tab w:val="left" w:pos="990"/>
        </w:tabs>
      </w:pPr>
    </w:p>
    <w:p w14:paraId="18BC76A8" w14:textId="77777777" w:rsidR="00E85BA6" w:rsidRDefault="00E85BA6" w:rsidP="000C45FF">
      <w:pPr>
        <w:tabs>
          <w:tab w:val="left" w:pos="990"/>
        </w:tabs>
      </w:pPr>
    </w:p>
    <w:p w14:paraId="4EED5DB6" w14:textId="77777777" w:rsidR="00E85BA6" w:rsidRDefault="00E85BA6" w:rsidP="00E85BA6">
      <w:pPr>
        <w:pStyle w:val="Heading4"/>
        <w:rPr>
          <w:color w:val="0070C0"/>
          <w:sz w:val="22"/>
          <w:szCs w:val="28"/>
        </w:rPr>
      </w:pPr>
      <w:r w:rsidRPr="00AD0654">
        <w:rPr>
          <w:color w:val="0070C0"/>
          <w:sz w:val="22"/>
          <w:szCs w:val="28"/>
        </w:rPr>
        <w:t xml:space="preserve">EETC </w:t>
      </w:r>
      <w:r>
        <w:rPr>
          <w:color w:val="0070C0"/>
          <w:sz w:val="22"/>
          <w:szCs w:val="28"/>
        </w:rPr>
        <w:t>Canal</w:t>
      </w:r>
      <w:r w:rsidRPr="00AD0654">
        <w:rPr>
          <w:color w:val="0070C0"/>
          <w:sz w:val="22"/>
          <w:szCs w:val="28"/>
        </w:rPr>
        <w:t xml:space="preserve"> Zone </w:t>
      </w:r>
      <w:r>
        <w:rPr>
          <w:color w:val="0070C0"/>
          <w:sz w:val="22"/>
          <w:szCs w:val="28"/>
        </w:rPr>
        <w:t>–</w:t>
      </w:r>
      <w:r w:rsidRPr="00AD0654">
        <w:rPr>
          <w:color w:val="0070C0"/>
          <w:sz w:val="22"/>
          <w:szCs w:val="28"/>
        </w:rPr>
        <w:t xml:space="preserve"> </w:t>
      </w:r>
      <w:r w:rsidRPr="00E85BA6">
        <w:rPr>
          <w:color w:val="0070C0"/>
          <w:sz w:val="22"/>
          <w:szCs w:val="28"/>
        </w:rPr>
        <w:t xml:space="preserve">Protection Engineer </w:t>
      </w:r>
    </w:p>
    <w:p w14:paraId="13A6BE8A" w14:textId="0F230E6E" w:rsidR="00E85BA6" w:rsidRPr="00CC6A4B" w:rsidRDefault="00E85BA6" w:rsidP="00E85BA6">
      <w:pPr>
        <w:pStyle w:val="Date"/>
        <w:rPr>
          <w:b/>
          <w:bCs/>
          <w:sz w:val="20"/>
          <w:szCs w:val="24"/>
        </w:rPr>
      </w:pPr>
      <w:r>
        <w:rPr>
          <w:b/>
          <w:bCs/>
          <w:sz w:val="20"/>
          <w:szCs w:val="24"/>
        </w:rPr>
        <w:t xml:space="preserve">March </w:t>
      </w:r>
      <w:r w:rsidRPr="00CC6A4B">
        <w:rPr>
          <w:b/>
          <w:bCs/>
          <w:sz w:val="20"/>
          <w:szCs w:val="24"/>
        </w:rPr>
        <w:t>20</w:t>
      </w:r>
      <w:r>
        <w:rPr>
          <w:b/>
          <w:bCs/>
          <w:sz w:val="20"/>
          <w:szCs w:val="24"/>
        </w:rPr>
        <w:t>00</w:t>
      </w:r>
      <w:r w:rsidRPr="00CC6A4B">
        <w:rPr>
          <w:b/>
          <w:bCs/>
          <w:sz w:val="20"/>
          <w:szCs w:val="24"/>
        </w:rPr>
        <w:t xml:space="preserve"> to </w:t>
      </w:r>
      <w:r>
        <w:rPr>
          <w:b/>
          <w:bCs/>
          <w:sz w:val="20"/>
          <w:szCs w:val="24"/>
        </w:rPr>
        <w:t>November 2007</w:t>
      </w:r>
    </w:p>
    <w:p w14:paraId="33752DA7" w14:textId="77777777" w:rsidR="00E85BA6" w:rsidRDefault="00E85BA6" w:rsidP="000C45FF">
      <w:pPr>
        <w:tabs>
          <w:tab w:val="left" w:pos="990"/>
        </w:tabs>
      </w:pPr>
    </w:p>
    <w:p w14:paraId="7B5E8253" w14:textId="77777777" w:rsidR="00E85BA6" w:rsidRPr="00E85BA6" w:rsidRDefault="00E85BA6" w:rsidP="00E85BA6">
      <w:pPr>
        <w:tabs>
          <w:tab w:val="left" w:pos="990"/>
        </w:tabs>
      </w:pPr>
      <w:r w:rsidRPr="00E85BA6">
        <w:t>Plan, coordinate, and execute testing and commissioning activities for power generation and distribution projects.</w:t>
      </w:r>
    </w:p>
    <w:p w14:paraId="73BAAF4C" w14:textId="77777777" w:rsidR="00E85BA6" w:rsidRPr="00E85BA6" w:rsidRDefault="00E85BA6" w:rsidP="00E85BA6">
      <w:pPr>
        <w:tabs>
          <w:tab w:val="left" w:pos="990"/>
        </w:tabs>
      </w:pPr>
      <w:r w:rsidRPr="00E85BA6">
        <w:t>Conduct functional and performance testing of electrical systems, ensuring adherence to design specifications and quality standards.</w:t>
      </w:r>
    </w:p>
    <w:p w14:paraId="5BE3EE45" w14:textId="77777777" w:rsidR="00E85BA6" w:rsidRPr="00E85BA6" w:rsidRDefault="00E85BA6" w:rsidP="00E85BA6">
      <w:pPr>
        <w:tabs>
          <w:tab w:val="left" w:pos="990"/>
        </w:tabs>
      </w:pPr>
      <w:r w:rsidRPr="00E85BA6">
        <w:t>Collaborate with project teams to develop comprehensive test plans and procedures.</w:t>
      </w:r>
    </w:p>
    <w:p w14:paraId="5238AA0D" w14:textId="77777777" w:rsidR="00E85BA6" w:rsidRPr="00E85BA6" w:rsidRDefault="00E85BA6" w:rsidP="00E85BA6">
      <w:pPr>
        <w:tabs>
          <w:tab w:val="left" w:pos="990"/>
        </w:tabs>
      </w:pPr>
      <w:r w:rsidRPr="00E85BA6">
        <w:t>Identify and resolve technical issues during testing and commissioning phases.</w:t>
      </w:r>
    </w:p>
    <w:p w14:paraId="62E09E85" w14:textId="77777777" w:rsidR="00E85BA6" w:rsidRPr="00E85BA6" w:rsidRDefault="00E85BA6" w:rsidP="00E85BA6">
      <w:pPr>
        <w:tabs>
          <w:tab w:val="left" w:pos="990"/>
        </w:tabs>
      </w:pPr>
      <w:r w:rsidRPr="00E85BA6">
        <w:t>Work closely with design and construction teams to address any discrepancies and ensure smooth project execution.</w:t>
      </w:r>
    </w:p>
    <w:p w14:paraId="5E2E4070" w14:textId="77777777" w:rsidR="00E85BA6" w:rsidRPr="00E85BA6" w:rsidRDefault="00E85BA6" w:rsidP="00E85BA6">
      <w:pPr>
        <w:tabs>
          <w:tab w:val="left" w:pos="990"/>
        </w:tabs>
      </w:pPr>
      <w:r w:rsidRPr="00E85BA6">
        <w:t>Implement quality control measures to guarantee the reliability and efficiency of power systems.</w:t>
      </w:r>
    </w:p>
    <w:p w14:paraId="2F6AE6A6" w14:textId="77777777" w:rsidR="00E85BA6" w:rsidRPr="00E85BA6" w:rsidRDefault="00E85BA6" w:rsidP="00E85BA6">
      <w:pPr>
        <w:tabs>
          <w:tab w:val="left" w:pos="990"/>
        </w:tabs>
      </w:pPr>
      <w:r w:rsidRPr="00E85BA6">
        <w:t>Conduct inspections and audits to ensure compliance with regulatory requirements and project specifications.</w:t>
      </w:r>
    </w:p>
    <w:p w14:paraId="331F3F9A" w14:textId="77777777" w:rsidR="00E85BA6" w:rsidRPr="00E85BA6" w:rsidRDefault="00E85BA6" w:rsidP="00E85BA6">
      <w:pPr>
        <w:tabs>
          <w:tab w:val="left" w:pos="990"/>
        </w:tabs>
      </w:pPr>
      <w:r w:rsidRPr="00E85BA6">
        <w:t>Maintain accurate and detailed records of testing and commissioning activities.</w:t>
      </w:r>
    </w:p>
    <w:p w14:paraId="50D7D3DB" w14:textId="77777777" w:rsidR="00E85BA6" w:rsidRPr="00E85BA6" w:rsidRDefault="00E85BA6" w:rsidP="00E85BA6">
      <w:pPr>
        <w:tabs>
          <w:tab w:val="left" w:pos="990"/>
        </w:tabs>
      </w:pPr>
      <w:r w:rsidRPr="00E85BA6">
        <w:t>Prepare comprehensive reports highlighting test results, issues, and resolutions.</w:t>
      </w:r>
    </w:p>
    <w:p w14:paraId="02E75B65" w14:textId="77777777" w:rsidR="00E85BA6" w:rsidRPr="00E85BA6" w:rsidRDefault="00E85BA6" w:rsidP="00E85BA6">
      <w:pPr>
        <w:tabs>
          <w:tab w:val="left" w:pos="990"/>
        </w:tabs>
      </w:pPr>
      <w:r w:rsidRPr="00E85BA6">
        <w:t>Work closely with project managers, engineers, and other stakeholders to ensure seamless integration of testing and commissioning processes into overall project timelines.</w:t>
      </w:r>
    </w:p>
    <w:p w14:paraId="304E4BC2" w14:textId="77777777" w:rsidR="00E85BA6" w:rsidRDefault="00E85BA6" w:rsidP="000C45FF">
      <w:pPr>
        <w:tabs>
          <w:tab w:val="left" w:pos="990"/>
        </w:tabs>
      </w:pPr>
    </w:p>
    <w:sectPr w:rsidR="00E85BA6" w:rsidSect="000C45FF">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3AEBFC" w14:textId="77777777" w:rsidR="00F06911" w:rsidRDefault="00F06911" w:rsidP="000C45FF">
      <w:r>
        <w:separator/>
      </w:r>
    </w:p>
  </w:endnote>
  <w:endnote w:type="continuationSeparator" w:id="0">
    <w:p w14:paraId="697DF978" w14:textId="77777777" w:rsidR="00F06911" w:rsidRDefault="00F06911"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0EE586" w14:textId="77777777" w:rsidR="00F06911" w:rsidRDefault="00F06911" w:rsidP="000C45FF">
      <w:r>
        <w:separator/>
      </w:r>
    </w:p>
  </w:footnote>
  <w:footnote w:type="continuationSeparator" w:id="0">
    <w:p w14:paraId="6DCD77F4" w14:textId="77777777" w:rsidR="00F06911" w:rsidRDefault="00F06911" w:rsidP="000C45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8F9239" w14:textId="77777777" w:rsidR="000C45FF" w:rsidRDefault="000C45FF">
    <w:pPr>
      <w:pStyle w:val="Header"/>
    </w:pPr>
    <w:r>
      <w:rPr>
        <w:noProof/>
        <w:lang w:eastAsia="en-US"/>
      </w:rPr>
      <w:drawing>
        <wp:anchor distT="0" distB="0" distL="114300" distR="114300" simplePos="0" relativeHeight="251658240" behindDoc="1" locked="0" layoutInCell="1" allowOverlap="1" wp14:anchorId="47B1CBFF" wp14:editId="0AEBC12B">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pt;height:9pt" o:bullet="t">
        <v:imagedata r:id="rId1" o:title="BD14581_"/>
      </v:shape>
    </w:pict>
  </w:numPicBullet>
  <w:abstractNum w:abstractNumId="0" w15:restartNumberingAfterBreak="0">
    <w:nsid w:val="04EA40A1"/>
    <w:multiLevelType w:val="multilevel"/>
    <w:tmpl w:val="2FDE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704625"/>
    <w:multiLevelType w:val="multilevel"/>
    <w:tmpl w:val="78AE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423114"/>
    <w:multiLevelType w:val="multilevel"/>
    <w:tmpl w:val="16E8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6B68D6"/>
    <w:multiLevelType w:val="multilevel"/>
    <w:tmpl w:val="4854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083070"/>
    <w:multiLevelType w:val="hybridMultilevel"/>
    <w:tmpl w:val="CB8EA8AE"/>
    <w:lvl w:ilvl="0" w:tplc="C69860F0">
      <w:start w:val="1"/>
      <w:numFmt w:val="bullet"/>
      <w:lvlText w:val=""/>
      <w:lvlPicBulletId w:val="0"/>
      <w:lvlJc w:val="left"/>
      <w:pPr>
        <w:tabs>
          <w:tab w:val="num" w:pos="2219"/>
        </w:tabs>
        <w:ind w:left="2219" w:hanging="360"/>
      </w:pPr>
      <w:rPr>
        <w:rFonts w:ascii="Symbol" w:hAnsi="Symbol" w:hint="default"/>
        <w:color w:val="auto"/>
      </w:rPr>
    </w:lvl>
    <w:lvl w:ilvl="1" w:tplc="04090003" w:tentative="1">
      <w:start w:val="1"/>
      <w:numFmt w:val="bullet"/>
      <w:lvlText w:val="o"/>
      <w:lvlJc w:val="left"/>
      <w:pPr>
        <w:tabs>
          <w:tab w:val="num" w:pos="2579"/>
        </w:tabs>
        <w:ind w:left="2579" w:hanging="360"/>
      </w:pPr>
      <w:rPr>
        <w:rFonts w:ascii="Courier New" w:hAnsi="Courier New" w:cs="Courier New" w:hint="default"/>
      </w:rPr>
    </w:lvl>
    <w:lvl w:ilvl="2" w:tplc="04090005" w:tentative="1">
      <w:start w:val="1"/>
      <w:numFmt w:val="bullet"/>
      <w:lvlText w:val=""/>
      <w:lvlJc w:val="left"/>
      <w:pPr>
        <w:tabs>
          <w:tab w:val="num" w:pos="3299"/>
        </w:tabs>
        <w:ind w:left="3299" w:hanging="360"/>
      </w:pPr>
      <w:rPr>
        <w:rFonts w:ascii="Wingdings" w:hAnsi="Wingdings" w:hint="default"/>
      </w:rPr>
    </w:lvl>
    <w:lvl w:ilvl="3" w:tplc="04090001" w:tentative="1">
      <w:start w:val="1"/>
      <w:numFmt w:val="bullet"/>
      <w:lvlText w:val=""/>
      <w:lvlJc w:val="left"/>
      <w:pPr>
        <w:tabs>
          <w:tab w:val="num" w:pos="4019"/>
        </w:tabs>
        <w:ind w:left="4019" w:hanging="360"/>
      </w:pPr>
      <w:rPr>
        <w:rFonts w:ascii="Symbol" w:hAnsi="Symbol" w:hint="default"/>
      </w:rPr>
    </w:lvl>
    <w:lvl w:ilvl="4" w:tplc="04090003" w:tentative="1">
      <w:start w:val="1"/>
      <w:numFmt w:val="bullet"/>
      <w:lvlText w:val="o"/>
      <w:lvlJc w:val="left"/>
      <w:pPr>
        <w:tabs>
          <w:tab w:val="num" w:pos="4739"/>
        </w:tabs>
        <w:ind w:left="4739" w:hanging="360"/>
      </w:pPr>
      <w:rPr>
        <w:rFonts w:ascii="Courier New" w:hAnsi="Courier New" w:cs="Courier New" w:hint="default"/>
      </w:rPr>
    </w:lvl>
    <w:lvl w:ilvl="5" w:tplc="04090005" w:tentative="1">
      <w:start w:val="1"/>
      <w:numFmt w:val="bullet"/>
      <w:lvlText w:val=""/>
      <w:lvlJc w:val="left"/>
      <w:pPr>
        <w:tabs>
          <w:tab w:val="num" w:pos="5459"/>
        </w:tabs>
        <w:ind w:left="5459" w:hanging="360"/>
      </w:pPr>
      <w:rPr>
        <w:rFonts w:ascii="Wingdings" w:hAnsi="Wingdings" w:hint="default"/>
      </w:rPr>
    </w:lvl>
    <w:lvl w:ilvl="6" w:tplc="04090001" w:tentative="1">
      <w:start w:val="1"/>
      <w:numFmt w:val="bullet"/>
      <w:lvlText w:val=""/>
      <w:lvlJc w:val="left"/>
      <w:pPr>
        <w:tabs>
          <w:tab w:val="num" w:pos="6179"/>
        </w:tabs>
        <w:ind w:left="6179" w:hanging="360"/>
      </w:pPr>
      <w:rPr>
        <w:rFonts w:ascii="Symbol" w:hAnsi="Symbol" w:hint="default"/>
      </w:rPr>
    </w:lvl>
    <w:lvl w:ilvl="7" w:tplc="04090003" w:tentative="1">
      <w:start w:val="1"/>
      <w:numFmt w:val="bullet"/>
      <w:lvlText w:val="o"/>
      <w:lvlJc w:val="left"/>
      <w:pPr>
        <w:tabs>
          <w:tab w:val="num" w:pos="6899"/>
        </w:tabs>
        <w:ind w:left="6899" w:hanging="360"/>
      </w:pPr>
      <w:rPr>
        <w:rFonts w:ascii="Courier New" w:hAnsi="Courier New" w:cs="Courier New" w:hint="default"/>
      </w:rPr>
    </w:lvl>
    <w:lvl w:ilvl="8" w:tplc="04090005" w:tentative="1">
      <w:start w:val="1"/>
      <w:numFmt w:val="bullet"/>
      <w:lvlText w:val=""/>
      <w:lvlJc w:val="left"/>
      <w:pPr>
        <w:tabs>
          <w:tab w:val="num" w:pos="7619"/>
        </w:tabs>
        <w:ind w:left="7619" w:hanging="360"/>
      </w:pPr>
      <w:rPr>
        <w:rFonts w:ascii="Wingdings" w:hAnsi="Wingdings" w:hint="default"/>
      </w:rPr>
    </w:lvl>
  </w:abstractNum>
  <w:abstractNum w:abstractNumId="5" w15:restartNumberingAfterBreak="0">
    <w:nsid w:val="27BE6DE2"/>
    <w:multiLevelType w:val="multilevel"/>
    <w:tmpl w:val="AC38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C90ACC"/>
    <w:multiLevelType w:val="multilevel"/>
    <w:tmpl w:val="E278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742A32"/>
    <w:multiLevelType w:val="hybridMultilevel"/>
    <w:tmpl w:val="E4146A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B376BD5"/>
    <w:multiLevelType w:val="hybridMultilevel"/>
    <w:tmpl w:val="38649F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B887E83"/>
    <w:multiLevelType w:val="multilevel"/>
    <w:tmpl w:val="67F4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8F789D"/>
    <w:multiLevelType w:val="multilevel"/>
    <w:tmpl w:val="FD88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9C307E"/>
    <w:multiLevelType w:val="multilevel"/>
    <w:tmpl w:val="087E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CC4B02"/>
    <w:multiLevelType w:val="multilevel"/>
    <w:tmpl w:val="88BE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1E56C0"/>
    <w:multiLevelType w:val="multilevel"/>
    <w:tmpl w:val="894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5E2DA7"/>
    <w:multiLevelType w:val="multilevel"/>
    <w:tmpl w:val="4CCE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314874"/>
    <w:multiLevelType w:val="multilevel"/>
    <w:tmpl w:val="8FB6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C0396C"/>
    <w:multiLevelType w:val="multilevel"/>
    <w:tmpl w:val="3BE8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60064B9"/>
    <w:multiLevelType w:val="hybridMultilevel"/>
    <w:tmpl w:val="D3A625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631653"/>
    <w:multiLevelType w:val="multilevel"/>
    <w:tmpl w:val="4F4A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140D3F"/>
    <w:multiLevelType w:val="multilevel"/>
    <w:tmpl w:val="D1F8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F028AB"/>
    <w:multiLevelType w:val="multilevel"/>
    <w:tmpl w:val="ABCA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0"/>
  </w:num>
  <w:num w:numId="3">
    <w:abstractNumId w:val="18"/>
  </w:num>
  <w:num w:numId="4">
    <w:abstractNumId w:val="19"/>
  </w:num>
  <w:num w:numId="5">
    <w:abstractNumId w:val="11"/>
  </w:num>
  <w:num w:numId="6">
    <w:abstractNumId w:val="1"/>
  </w:num>
  <w:num w:numId="7">
    <w:abstractNumId w:val="5"/>
  </w:num>
  <w:num w:numId="8">
    <w:abstractNumId w:val="15"/>
  </w:num>
  <w:num w:numId="9">
    <w:abstractNumId w:val="0"/>
  </w:num>
  <w:num w:numId="10">
    <w:abstractNumId w:val="12"/>
  </w:num>
  <w:num w:numId="11">
    <w:abstractNumId w:val="9"/>
  </w:num>
  <w:num w:numId="12">
    <w:abstractNumId w:val="14"/>
  </w:num>
  <w:num w:numId="13">
    <w:abstractNumId w:val="6"/>
  </w:num>
  <w:num w:numId="14">
    <w:abstractNumId w:val="8"/>
  </w:num>
  <w:num w:numId="15">
    <w:abstractNumId w:val="17"/>
  </w:num>
  <w:num w:numId="16">
    <w:abstractNumId w:val="2"/>
  </w:num>
  <w:num w:numId="17">
    <w:abstractNumId w:val="3"/>
  </w:num>
  <w:num w:numId="18">
    <w:abstractNumId w:val="16"/>
  </w:num>
  <w:num w:numId="19">
    <w:abstractNumId w:val="13"/>
  </w:num>
  <w:num w:numId="20">
    <w:abstractNumId w:val="20"/>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D28"/>
    <w:rsid w:val="00015B4E"/>
    <w:rsid w:val="00036450"/>
    <w:rsid w:val="00046D28"/>
    <w:rsid w:val="00087A79"/>
    <w:rsid w:val="00094499"/>
    <w:rsid w:val="000C45FF"/>
    <w:rsid w:val="000E3FD1"/>
    <w:rsid w:val="00112054"/>
    <w:rsid w:val="001317D8"/>
    <w:rsid w:val="001525E1"/>
    <w:rsid w:val="00180329"/>
    <w:rsid w:val="0019001F"/>
    <w:rsid w:val="001A74A5"/>
    <w:rsid w:val="001B2ABD"/>
    <w:rsid w:val="001E0391"/>
    <w:rsid w:val="001E1759"/>
    <w:rsid w:val="001F1ECC"/>
    <w:rsid w:val="002400EB"/>
    <w:rsid w:val="00256CF7"/>
    <w:rsid w:val="00281FD5"/>
    <w:rsid w:val="0030481B"/>
    <w:rsid w:val="003156FC"/>
    <w:rsid w:val="003254B5"/>
    <w:rsid w:val="0037121F"/>
    <w:rsid w:val="003910D8"/>
    <w:rsid w:val="003A6B7D"/>
    <w:rsid w:val="003B06CA"/>
    <w:rsid w:val="003D7B9F"/>
    <w:rsid w:val="004071FC"/>
    <w:rsid w:val="00445947"/>
    <w:rsid w:val="004813B3"/>
    <w:rsid w:val="00496591"/>
    <w:rsid w:val="004C63E4"/>
    <w:rsid w:val="004D3011"/>
    <w:rsid w:val="00513D1F"/>
    <w:rsid w:val="005262AC"/>
    <w:rsid w:val="005E39D5"/>
    <w:rsid w:val="00600670"/>
    <w:rsid w:val="0062123A"/>
    <w:rsid w:val="00646E75"/>
    <w:rsid w:val="006771D0"/>
    <w:rsid w:val="00715FCB"/>
    <w:rsid w:val="00743101"/>
    <w:rsid w:val="00764C9F"/>
    <w:rsid w:val="007775E1"/>
    <w:rsid w:val="007867A0"/>
    <w:rsid w:val="007927F5"/>
    <w:rsid w:val="00802CA0"/>
    <w:rsid w:val="00890ED0"/>
    <w:rsid w:val="009260CD"/>
    <w:rsid w:val="00940A66"/>
    <w:rsid w:val="00952C25"/>
    <w:rsid w:val="00A2118D"/>
    <w:rsid w:val="00AD0654"/>
    <w:rsid w:val="00AD0A50"/>
    <w:rsid w:val="00AD76E2"/>
    <w:rsid w:val="00AE2DE1"/>
    <w:rsid w:val="00B20152"/>
    <w:rsid w:val="00B359E4"/>
    <w:rsid w:val="00B57D98"/>
    <w:rsid w:val="00B70850"/>
    <w:rsid w:val="00C066B6"/>
    <w:rsid w:val="00C37BA1"/>
    <w:rsid w:val="00C4674C"/>
    <w:rsid w:val="00C506CF"/>
    <w:rsid w:val="00C72BED"/>
    <w:rsid w:val="00C9578B"/>
    <w:rsid w:val="00CB0055"/>
    <w:rsid w:val="00CC6A4B"/>
    <w:rsid w:val="00CE4882"/>
    <w:rsid w:val="00D2522B"/>
    <w:rsid w:val="00D422DE"/>
    <w:rsid w:val="00D5459D"/>
    <w:rsid w:val="00DA1F4D"/>
    <w:rsid w:val="00DA356C"/>
    <w:rsid w:val="00DD172A"/>
    <w:rsid w:val="00E25A26"/>
    <w:rsid w:val="00E4381A"/>
    <w:rsid w:val="00E55D74"/>
    <w:rsid w:val="00E85BA6"/>
    <w:rsid w:val="00E9302E"/>
    <w:rsid w:val="00F01FB0"/>
    <w:rsid w:val="00F06911"/>
    <w:rsid w:val="00F60274"/>
    <w:rsid w:val="00F602DB"/>
    <w:rsid w:val="00F77FB9"/>
    <w:rsid w:val="00FB068F"/>
    <w:rsid w:val="00FF23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A4848B"/>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5BA6"/>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customStyle="1"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426266">
      <w:bodyDiv w:val="1"/>
      <w:marLeft w:val="0"/>
      <w:marRight w:val="0"/>
      <w:marTop w:val="0"/>
      <w:marBottom w:val="0"/>
      <w:divBdr>
        <w:top w:val="none" w:sz="0" w:space="0" w:color="auto"/>
        <w:left w:val="none" w:sz="0" w:space="0" w:color="auto"/>
        <w:bottom w:val="none" w:sz="0" w:space="0" w:color="auto"/>
        <w:right w:val="none" w:sz="0" w:space="0" w:color="auto"/>
      </w:divBdr>
    </w:div>
    <w:div w:id="397437189">
      <w:bodyDiv w:val="1"/>
      <w:marLeft w:val="0"/>
      <w:marRight w:val="0"/>
      <w:marTop w:val="0"/>
      <w:marBottom w:val="0"/>
      <w:divBdr>
        <w:top w:val="none" w:sz="0" w:space="0" w:color="auto"/>
        <w:left w:val="none" w:sz="0" w:space="0" w:color="auto"/>
        <w:bottom w:val="none" w:sz="0" w:space="0" w:color="auto"/>
        <w:right w:val="none" w:sz="0" w:space="0" w:color="auto"/>
      </w:divBdr>
    </w:div>
    <w:div w:id="529949837">
      <w:bodyDiv w:val="1"/>
      <w:marLeft w:val="0"/>
      <w:marRight w:val="0"/>
      <w:marTop w:val="0"/>
      <w:marBottom w:val="0"/>
      <w:divBdr>
        <w:top w:val="none" w:sz="0" w:space="0" w:color="auto"/>
        <w:left w:val="none" w:sz="0" w:space="0" w:color="auto"/>
        <w:bottom w:val="none" w:sz="0" w:space="0" w:color="auto"/>
        <w:right w:val="none" w:sz="0" w:space="0" w:color="auto"/>
      </w:divBdr>
    </w:div>
    <w:div w:id="894437175">
      <w:bodyDiv w:val="1"/>
      <w:marLeft w:val="0"/>
      <w:marRight w:val="0"/>
      <w:marTop w:val="0"/>
      <w:marBottom w:val="0"/>
      <w:divBdr>
        <w:top w:val="none" w:sz="0" w:space="0" w:color="auto"/>
        <w:left w:val="none" w:sz="0" w:space="0" w:color="auto"/>
        <w:bottom w:val="none" w:sz="0" w:space="0" w:color="auto"/>
        <w:right w:val="none" w:sz="0" w:space="0" w:color="auto"/>
      </w:divBdr>
    </w:div>
    <w:div w:id="1071854392">
      <w:bodyDiv w:val="1"/>
      <w:marLeft w:val="0"/>
      <w:marRight w:val="0"/>
      <w:marTop w:val="0"/>
      <w:marBottom w:val="0"/>
      <w:divBdr>
        <w:top w:val="none" w:sz="0" w:space="0" w:color="auto"/>
        <w:left w:val="none" w:sz="0" w:space="0" w:color="auto"/>
        <w:bottom w:val="none" w:sz="0" w:space="0" w:color="auto"/>
        <w:right w:val="none" w:sz="0" w:space="0" w:color="auto"/>
      </w:divBdr>
    </w:div>
    <w:div w:id="1130434749">
      <w:bodyDiv w:val="1"/>
      <w:marLeft w:val="0"/>
      <w:marRight w:val="0"/>
      <w:marTop w:val="0"/>
      <w:marBottom w:val="0"/>
      <w:divBdr>
        <w:top w:val="none" w:sz="0" w:space="0" w:color="auto"/>
        <w:left w:val="none" w:sz="0" w:space="0" w:color="auto"/>
        <w:bottom w:val="none" w:sz="0" w:space="0" w:color="auto"/>
        <w:right w:val="none" w:sz="0" w:space="0" w:color="auto"/>
      </w:divBdr>
    </w:div>
    <w:div w:id="1800489143">
      <w:bodyDiv w:val="1"/>
      <w:marLeft w:val="0"/>
      <w:marRight w:val="0"/>
      <w:marTop w:val="0"/>
      <w:marBottom w:val="0"/>
      <w:divBdr>
        <w:top w:val="none" w:sz="0" w:space="0" w:color="auto"/>
        <w:left w:val="none" w:sz="0" w:space="0" w:color="auto"/>
        <w:bottom w:val="none" w:sz="0" w:space="0" w:color="auto"/>
        <w:right w:val="none" w:sz="0" w:space="0" w:color="auto"/>
      </w:divBdr>
    </w:div>
    <w:div w:id="185973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g%20Sayed\AppData\Local\Microsoft\Office\16.0\DTS\en-US%7bFE465D82-E5A2-4345-A19F-D80BD7576D3A%7d\%7bC96B0926-C4ED-4AA9-8261-6697347224DD%7dtf0054627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2A8FEED037844558D758187012B3A60"/>
        <w:category>
          <w:name w:val="General"/>
          <w:gallery w:val="placeholder"/>
        </w:category>
        <w:types>
          <w:type w:val="bbPlcHdr"/>
        </w:types>
        <w:behaviors>
          <w:behavior w:val="content"/>
        </w:behaviors>
        <w:guid w:val="{195FD44C-76F1-4CD7-ACB3-89A8A4010CC2}"/>
      </w:docPartPr>
      <w:docPartBody>
        <w:p w:rsidR="00797043" w:rsidRDefault="00D82A65">
          <w:pPr>
            <w:pStyle w:val="92A8FEED037844558D758187012B3A60"/>
          </w:pPr>
          <w:r w:rsidRPr="00D5459D">
            <w:t>Profile</w:t>
          </w:r>
        </w:p>
      </w:docPartBody>
    </w:docPart>
    <w:docPart>
      <w:docPartPr>
        <w:name w:val="F7DB444611484F54AB07E412A33FDDA5"/>
        <w:category>
          <w:name w:val="General"/>
          <w:gallery w:val="placeholder"/>
        </w:category>
        <w:types>
          <w:type w:val="bbPlcHdr"/>
        </w:types>
        <w:behaviors>
          <w:behavior w:val="content"/>
        </w:behaviors>
        <w:guid w:val="{4051EB0F-2C93-4D2D-9176-4DBCD27561FE}"/>
      </w:docPartPr>
      <w:docPartBody>
        <w:p w:rsidR="00797043" w:rsidRDefault="00D82A65">
          <w:pPr>
            <w:pStyle w:val="F7DB444611484F54AB07E412A33FDDA5"/>
          </w:pPr>
          <w:r w:rsidRPr="00CB0055">
            <w:t>Contact</w:t>
          </w:r>
        </w:p>
      </w:docPartBody>
    </w:docPart>
    <w:docPart>
      <w:docPartPr>
        <w:name w:val="B0F5ACDFF4E34CB48174484930489A1C"/>
        <w:category>
          <w:name w:val="General"/>
          <w:gallery w:val="placeholder"/>
        </w:category>
        <w:types>
          <w:type w:val="bbPlcHdr"/>
        </w:types>
        <w:behaviors>
          <w:behavior w:val="content"/>
        </w:behaviors>
        <w:guid w:val="{1C3A7DFC-8B4E-41BC-99B5-078947B03578}"/>
      </w:docPartPr>
      <w:docPartBody>
        <w:p w:rsidR="00797043" w:rsidRDefault="00D82A65">
          <w:pPr>
            <w:pStyle w:val="B0F5ACDFF4E34CB48174484930489A1C"/>
          </w:pPr>
          <w:r w:rsidRPr="004D3011">
            <w:t>PHONE:</w:t>
          </w:r>
        </w:p>
      </w:docPartBody>
    </w:docPart>
    <w:docPart>
      <w:docPartPr>
        <w:name w:val="B0775ACF69C24087B75BDD21128C09DD"/>
        <w:category>
          <w:name w:val="General"/>
          <w:gallery w:val="placeholder"/>
        </w:category>
        <w:types>
          <w:type w:val="bbPlcHdr"/>
        </w:types>
        <w:behaviors>
          <w:behavior w:val="content"/>
        </w:behaviors>
        <w:guid w:val="{7C5808F0-B0B5-44AE-8B8E-7DB5CFB8B16B}"/>
      </w:docPartPr>
      <w:docPartBody>
        <w:p w:rsidR="00797043" w:rsidRDefault="00D82A65">
          <w:pPr>
            <w:pStyle w:val="B0775ACF69C24087B75BDD21128C09DD"/>
          </w:pPr>
          <w:r w:rsidRPr="004D3011">
            <w:t>EMAIL:</w:t>
          </w:r>
        </w:p>
      </w:docPartBody>
    </w:docPart>
    <w:docPart>
      <w:docPartPr>
        <w:name w:val="49FFB9BB3AAE430BBBD1F0848C1B04B9"/>
        <w:category>
          <w:name w:val="General"/>
          <w:gallery w:val="placeholder"/>
        </w:category>
        <w:types>
          <w:type w:val="bbPlcHdr"/>
        </w:types>
        <w:behaviors>
          <w:behavior w:val="content"/>
        </w:behaviors>
        <w:guid w:val="{CECBDAE9-0572-4CAE-85A6-4609E4635202}"/>
      </w:docPartPr>
      <w:docPartBody>
        <w:p w:rsidR="00797043" w:rsidRDefault="00D82A65">
          <w:pPr>
            <w:pStyle w:val="49FFB9BB3AAE430BBBD1F0848C1B04B9"/>
          </w:pPr>
          <w:r w:rsidRPr="00036450">
            <w:t>EDUCATION</w:t>
          </w:r>
        </w:p>
      </w:docPartBody>
    </w:docPart>
    <w:docPart>
      <w:docPartPr>
        <w:name w:val="105A48E025EB45C88F9DA20C5C01FE01"/>
        <w:category>
          <w:name w:val="General"/>
          <w:gallery w:val="placeholder"/>
        </w:category>
        <w:types>
          <w:type w:val="bbPlcHdr"/>
        </w:types>
        <w:behaviors>
          <w:behavior w:val="content"/>
        </w:behaviors>
        <w:guid w:val="{90973B99-9ACF-45F3-964B-A614CC46BE00}"/>
      </w:docPartPr>
      <w:docPartBody>
        <w:p w:rsidR="00797043" w:rsidRDefault="00D82A65">
          <w:pPr>
            <w:pStyle w:val="105A48E025EB45C88F9DA20C5C01FE01"/>
          </w:pPr>
          <w:r w:rsidRPr="00036450">
            <w:t>WORK EXPERIENCE</w:t>
          </w:r>
        </w:p>
      </w:docPartBody>
    </w:docPart>
    <w:docPart>
      <w:docPartPr>
        <w:name w:val="7CDA8D811A6C44589C114AA0CCB709F9"/>
        <w:category>
          <w:name w:val="General"/>
          <w:gallery w:val="placeholder"/>
        </w:category>
        <w:types>
          <w:type w:val="bbPlcHdr"/>
        </w:types>
        <w:behaviors>
          <w:behavior w:val="content"/>
        </w:behaviors>
        <w:guid w:val="{0034D2F0-D302-4B20-95DB-2A8EBDCC6B43}"/>
      </w:docPartPr>
      <w:docPartBody>
        <w:p w:rsidR="006C7DE2" w:rsidRDefault="00797043" w:rsidP="00797043">
          <w:pPr>
            <w:pStyle w:val="7CDA8D811A6C44589C114AA0CCB709F9"/>
          </w:pPr>
          <w:r w:rsidRPr="00036450">
            <w:t>WORK EXPERIENCE</w:t>
          </w:r>
        </w:p>
      </w:docPartBody>
    </w:docPart>
    <w:docPart>
      <w:docPartPr>
        <w:name w:val="FAF9185101104FD59E39F29BAC78F506"/>
        <w:category>
          <w:name w:val="General"/>
          <w:gallery w:val="placeholder"/>
        </w:category>
        <w:types>
          <w:type w:val="bbPlcHdr"/>
        </w:types>
        <w:behaviors>
          <w:behavior w:val="content"/>
        </w:behaviors>
        <w:guid w:val="{33DBAE83-D43F-41C9-865B-F50072172DE5}"/>
      </w:docPartPr>
      <w:docPartBody>
        <w:p w:rsidR="006C7DE2" w:rsidRDefault="00797043" w:rsidP="00797043">
          <w:pPr>
            <w:pStyle w:val="FAF9185101104FD59E39F29BAC78F506"/>
          </w:pPr>
          <w:r w:rsidRPr="00036450">
            <w:t>WORK 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A9E"/>
    <w:rsid w:val="006C7DE2"/>
    <w:rsid w:val="00797043"/>
    <w:rsid w:val="009C1A9E"/>
    <w:rsid w:val="00D82A65"/>
    <w:rsid w:val="00F23882"/>
    <w:rsid w:val="00FF48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5B9BD5" w:themeColor="accent1"/>
      </w:pBdr>
      <w:spacing w:before="240" w:after="120" w:line="240" w:lineRule="auto"/>
      <w:outlineLvl w:val="1"/>
    </w:pPr>
    <w:rPr>
      <w:rFonts w:asciiTheme="majorHAnsi" w:eastAsiaTheme="majorEastAsia" w:hAnsiTheme="majorHAnsi" w:cstheme="majorBidi"/>
      <w:b/>
      <w:bCs/>
      <w:caps/>
      <w:kern w:val="0"/>
      <w:szCs w:val="26"/>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CDA8D811A6C44589C114AA0CCB709F9">
    <w:name w:val="7CDA8D811A6C44589C114AA0CCB709F9"/>
    <w:rsid w:val="00797043"/>
  </w:style>
  <w:style w:type="paragraph" w:customStyle="1" w:styleId="FAF9185101104FD59E39F29BAC78F506">
    <w:name w:val="FAF9185101104FD59E39F29BAC78F506"/>
    <w:rsid w:val="00797043"/>
  </w:style>
  <w:style w:type="paragraph" w:customStyle="1" w:styleId="92A8FEED037844558D758187012B3A60">
    <w:name w:val="92A8FEED037844558D758187012B3A60"/>
  </w:style>
  <w:style w:type="paragraph" w:customStyle="1" w:styleId="F7DB444611484F54AB07E412A33FDDA5">
    <w:name w:val="F7DB444611484F54AB07E412A33FDDA5"/>
  </w:style>
  <w:style w:type="paragraph" w:customStyle="1" w:styleId="B0F5ACDFF4E34CB48174484930489A1C">
    <w:name w:val="B0F5ACDFF4E34CB48174484930489A1C"/>
  </w:style>
  <w:style w:type="paragraph" w:customStyle="1" w:styleId="C84E1D374F4D4659BA191E9C695B9434">
    <w:name w:val="C84E1D374F4D4659BA191E9C695B9434"/>
  </w:style>
  <w:style w:type="paragraph" w:customStyle="1" w:styleId="141B91E1383C4F3B9BC5B7EB777059F4">
    <w:name w:val="141B91E1383C4F3B9BC5B7EB777059F4"/>
  </w:style>
  <w:style w:type="paragraph" w:customStyle="1" w:styleId="D71F8D0794634F398BC1CC530D31361D">
    <w:name w:val="D71F8D0794634F398BC1CC530D31361D"/>
  </w:style>
  <w:style w:type="paragraph" w:customStyle="1" w:styleId="B0775ACF69C24087B75BDD21128C09DD">
    <w:name w:val="B0775ACF69C24087B75BDD21128C09DD"/>
  </w:style>
  <w:style w:type="character" w:styleId="Hyperlink">
    <w:name w:val="Hyperlink"/>
    <w:basedOn w:val="DefaultParagraphFont"/>
    <w:uiPriority w:val="99"/>
    <w:unhideWhenUsed/>
    <w:rPr>
      <w:color w:val="C45911" w:themeColor="accent2" w:themeShade="BF"/>
      <w:u w:val="single"/>
    </w:rPr>
  </w:style>
  <w:style w:type="paragraph" w:customStyle="1" w:styleId="17BE947556DD4A9C93B7EE11F320699F">
    <w:name w:val="17BE947556DD4A9C93B7EE11F320699F"/>
  </w:style>
  <w:style w:type="paragraph" w:customStyle="1" w:styleId="49FFB9BB3AAE430BBBD1F0848C1B04B9">
    <w:name w:val="49FFB9BB3AAE430BBBD1F0848C1B04B9"/>
  </w:style>
  <w:style w:type="paragraph" w:customStyle="1" w:styleId="EC6894C4F4EA4A39A4649101918F8CCB">
    <w:name w:val="EC6894C4F4EA4A39A4649101918F8CCB"/>
  </w:style>
  <w:style w:type="paragraph" w:customStyle="1" w:styleId="0940FB07BED64C2A978B31266F23AF98">
    <w:name w:val="0940FB07BED64C2A978B31266F23AF98"/>
  </w:style>
  <w:style w:type="paragraph" w:customStyle="1" w:styleId="862A01C64BEB40A18E414EF823E22C94">
    <w:name w:val="862A01C64BEB40A18E414EF823E22C94"/>
  </w:style>
  <w:style w:type="paragraph" w:customStyle="1" w:styleId="5DD0E8247B6945EB83425E37C19729F0">
    <w:name w:val="5DD0E8247B6945EB83425E37C19729F0"/>
  </w:style>
  <w:style w:type="paragraph" w:customStyle="1" w:styleId="DF02019C8D1A4DE5A67F0911194D7B83">
    <w:name w:val="DF02019C8D1A4DE5A67F0911194D7B83"/>
  </w:style>
  <w:style w:type="paragraph" w:customStyle="1" w:styleId="F6FD224F3C064B7AA8C17C41CC284E85">
    <w:name w:val="F6FD224F3C064B7AA8C17C41CC284E85"/>
  </w:style>
  <w:style w:type="paragraph" w:customStyle="1" w:styleId="105A48E025EB45C88F9DA20C5C01FE01">
    <w:name w:val="105A48E025EB45C88F9DA20C5C01FE01"/>
  </w:style>
  <w:style w:type="paragraph" w:customStyle="1" w:styleId="6F819371408343EDB1E672BF4F1660B4">
    <w:name w:val="6F819371408343EDB1E672BF4F1660B4"/>
  </w:style>
  <w:style w:type="paragraph" w:customStyle="1" w:styleId="79F36721E84B496FBD02ABD1CB997FA8">
    <w:name w:val="79F36721E84B496FBD02ABD1CB997FA8"/>
  </w:style>
  <w:style w:type="paragraph" w:customStyle="1" w:styleId="5B53D8B36CD54143AB04D73224F7F690">
    <w:name w:val="5B53D8B36CD54143AB04D73224F7F690"/>
  </w:style>
  <w:style w:type="paragraph" w:customStyle="1" w:styleId="902971F25FBD43C093AE4CB7CDCCF2E7">
    <w:name w:val="902971F25FBD43C093AE4CB7CDCCF2E7"/>
  </w:style>
  <w:style w:type="paragraph" w:customStyle="1" w:styleId="CF306211237744FB8008071EE41F5C66">
    <w:name w:val="CF306211237744FB8008071EE41F5C66"/>
  </w:style>
  <w:style w:type="paragraph" w:customStyle="1" w:styleId="48745FCB441E419CA015A423F8FBAF49">
    <w:name w:val="48745FCB441E419CA015A423F8FBAF49"/>
  </w:style>
  <w:style w:type="paragraph" w:customStyle="1" w:styleId="D48A29E4298F44D0AF5E41FDC7701B6B">
    <w:name w:val="D48A29E4298F44D0AF5E41FDC7701B6B"/>
  </w:style>
  <w:style w:type="paragraph" w:customStyle="1" w:styleId="B0332EB564F349E6B0215D6B9D64B63D">
    <w:name w:val="B0332EB564F349E6B0215D6B9D64B63D"/>
  </w:style>
  <w:style w:type="paragraph" w:customStyle="1" w:styleId="C5A592F74FA041D19B78C973B622837A">
    <w:name w:val="C5A592F74FA041D19B78C973B622837A"/>
  </w:style>
  <w:style w:type="paragraph" w:customStyle="1" w:styleId="3C40718EDF194833B5C9803F1C7BC4A5">
    <w:name w:val="3C40718EDF194833B5C9803F1C7BC4A5"/>
  </w:style>
  <w:style w:type="paragraph" w:customStyle="1" w:styleId="8CA005E02E114A9C9412195FBAAC96C6">
    <w:name w:val="8CA005E02E114A9C9412195FBAAC96C6"/>
  </w:style>
  <w:style w:type="paragraph" w:customStyle="1" w:styleId="C8381401F0BE45358927164BA8865A43">
    <w:name w:val="C8381401F0BE45358927164BA8865A43"/>
  </w:style>
  <w:style w:type="paragraph" w:customStyle="1" w:styleId="EBD8E145779246DD870D8D01D0A39293">
    <w:name w:val="EBD8E145779246DD870D8D01D0A39293"/>
  </w:style>
  <w:style w:type="paragraph" w:customStyle="1" w:styleId="2DFF0B5D3A644DDDB504AE6884383C74">
    <w:name w:val="2DFF0B5D3A644DDDB504AE6884383C74"/>
  </w:style>
  <w:style w:type="paragraph" w:customStyle="1" w:styleId="809B738E52364FB1863EC4B1B753EBDD">
    <w:name w:val="809B738E52364FB1863EC4B1B753EBDD"/>
  </w:style>
  <w:style w:type="character" w:customStyle="1" w:styleId="Heading2Char">
    <w:name w:val="Heading 2 Char"/>
    <w:basedOn w:val="DefaultParagraphFont"/>
    <w:link w:val="Heading2"/>
    <w:uiPriority w:val="9"/>
    <w:rPr>
      <w:rFonts w:asciiTheme="majorHAnsi" w:eastAsiaTheme="majorEastAsia" w:hAnsiTheme="majorHAnsi" w:cstheme="majorBidi"/>
      <w:b/>
      <w:bCs/>
      <w:caps/>
      <w:kern w:val="0"/>
      <w:szCs w:val="26"/>
      <w:lang w:eastAsia="ja-JP"/>
      <w14:ligatures w14:val="none"/>
    </w:rPr>
  </w:style>
  <w:style w:type="paragraph" w:customStyle="1" w:styleId="3C698AB47C864DCDAAC14F6B09586370">
    <w:name w:val="3C698AB47C864DCDAAC14F6B095863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{C96B0926-C4ED-4AA9-8261-6697347224DD}tf00546271_win32</Template>
  <TotalTime>0</TotalTime>
  <Pages>3</Pages>
  <Words>1277</Words>
  <Characters>7283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2024-03-18T12:04:00Z</dcterms:created>
  <dcterms:modified xsi:type="dcterms:W3CDTF">2024-03-18T12:04:00Z</dcterms:modified>
</cp:coreProperties>
</file>